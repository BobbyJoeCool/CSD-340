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49FC" w14:textId="62229243" w:rsidR="00B54BB0" w:rsidRDefault="00000A66" w:rsidP="00000A66">
      <w:pPr>
        <w:pStyle w:val="Heading1"/>
        <w:jc w:val="center"/>
      </w:pPr>
      <w:r>
        <w:t xml:space="preserve">Assignment </w:t>
      </w:r>
      <w:r w:rsidR="005448D1">
        <w:t>3.2</w:t>
      </w:r>
    </w:p>
    <w:p w14:paraId="358E0637" w14:textId="77777777" w:rsidR="00000A66" w:rsidRDefault="003A7CB8" w:rsidP="003A7CB8">
      <w:pPr>
        <w:jc w:val="center"/>
      </w:pPr>
      <w:hyperlink r:id="rId6" w:history="1">
        <w:r w:rsidRPr="003A7CB8">
          <w:rPr>
            <w:rStyle w:val="Hyperlink"/>
          </w:rPr>
          <w:t>Robert Breutzmann's CSD340 GitHub</w:t>
        </w:r>
      </w:hyperlink>
    </w:p>
    <w:p w14:paraId="24913244" w14:textId="77777777" w:rsidR="002E4DF3" w:rsidRDefault="008326AD" w:rsidP="008326AD">
      <w:pPr>
        <w:jc w:val="center"/>
      </w:pPr>
      <w:hyperlink r:id="rId7" w:history="1">
        <w:r w:rsidRPr="008326AD">
          <w:rPr>
            <w:rStyle w:val="Hyperlink"/>
          </w:rPr>
          <w:t>Robert Breutzmann's GitHub Pages Landing Page</w:t>
        </w:r>
      </w:hyperlink>
    </w:p>
    <w:p w14:paraId="70A95718" w14:textId="77777777" w:rsidR="005448D1" w:rsidRDefault="005448D1" w:rsidP="008326AD">
      <w:pPr>
        <w:jc w:val="center"/>
      </w:pPr>
    </w:p>
    <w:p w14:paraId="4762943A" w14:textId="13C52D2A" w:rsidR="005448D1" w:rsidRDefault="005448D1" w:rsidP="008326AD">
      <w:pPr>
        <w:jc w:val="center"/>
      </w:pPr>
      <w:r>
        <w:t>Webpage</w:t>
      </w:r>
    </w:p>
    <w:p w14:paraId="5B6452C6" w14:textId="6FD4F9F8" w:rsidR="005448D1" w:rsidRDefault="005448D1" w:rsidP="008326AD">
      <w:pPr>
        <w:jc w:val="center"/>
      </w:pPr>
      <w:r>
        <w:rPr>
          <w:noProof/>
        </w:rPr>
        <w:drawing>
          <wp:inline distT="0" distB="0" distL="0" distR="0" wp14:anchorId="58869089" wp14:editId="09EFC1CC">
            <wp:extent cx="5943600" cy="4782185"/>
            <wp:effectExtent l="0" t="0" r="0" b="5715"/>
            <wp:docPr id="11154219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21916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2EAE" w14:textId="1E91AC64" w:rsidR="005448D1" w:rsidRDefault="005448D1" w:rsidP="005448D1">
      <w:r>
        <w:br w:type="page"/>
      </w:r>
    </w:p>
    <w:p w14:paraId="4DCADAA5" w14:textId="195C7604" w:rsidR="005448D1" w:rsidRDefault="005448D1" w:rsidP="008326AD">
      <w:pPr>
        <w:jc w:val="center"/>
      </w:pPr>
      <w:r>
        <w:lastRenderedPageBreak/>
        <w:t>HTML Validator:</w:t>
      </w:r>
    </w:p>
    <w:p w14:paraId="5AF2475B" w14:textId="79BB1689" w:rsidR="005448D1" w:rsidRDefault="005448D1" w:rsidP="005448D1">
      <w:pPr>
        <w:jc w:val="center"/>
      </w:pPr>
      <w:r>
        <w:rPr>
          <w:noProof/>
        </w:rPr>
        <w:drawing>
          <wp:inline distT="0" distB="0" distL="0" distR="0" wp14:anchorId="1D71B26D" wp14:editId="069E99F9">
            <wp:extent cx="5829300" cy="3873500"/>
            <wp:effectExtent l="0" t="0" r="0" b="0"/>
            <wp:docPr id="1680399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99670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4E48" w14:textId="7592B219" w:rsidR="005448D1" w:rsidRDefault="005448D1" w:rsidP="008326AD">
      <w:pPr>
        <w:jc w:val="center"/>
      </w:pPr>
      <w:r>
        <w:t>CSS Validator:</w:t>
      </w:r>
      <w:r>
        <w:br/>
      </w:r>
    </w:p>
    <w:p w14:paraId="1995BC91" w14:textId="1F9377AB" w:rsidR="005448D1" w:rsidRPr="002E4DF3" w:rsidRDefault="005448D1" w:rsidP="005448D1">
      <w:pPr>
        <w:jc w:val="center"/>
      </w:pPr>
      <w:r>
        <w:rPr>
          <w:noProof/>
        </w:rPr>
        <w:drawing>
          <wp:inline distT="0" distB="0" distL="0" distR="0" wp14:anchorId="398FB653" wp14:editId="725E18B5">
            <wp:extent cx="5816600" cy="3251200"/>
            <wp:effectExtent l="0" t="0" r="0" b="0"/>
            <wp:docPr id="456292201" name="Picture 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92201" name="Picture 2" descr="A screenshot of a computer erro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8D1" w:rsidRPr="002E4DF3" w:rsidSect="003A7CB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65E97" w14:textId="77777777" w:rsidR="00EA14F0" w:rsidRDefault="00EA14F0" w:rsidP="00000A66">
      <w:pPr>
        <w:spacing w:after="0" w:line="240" w:lineRule="auto"/>
      </w:pPr>
      <w:r>
        <w:separator/>
      </w:r>
    </w:p>
  </w:endnote>
  <w:endnote w:type="continuationSeparator" w:id="0">
    <w:p w14:paraId="0DB2EB03" w14:textId="77777777" w:rsidR="00EA14F0" w:rsidRDefault="00EA14F0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7196" w14:textId="77777777" w:rsidR="005E1F3D" w:rsidRDefault="005E1F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E06F" w14:textId="77777777" w:rsidR="005E1F3D" w:rsidRDefault="005E1F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4A0B8" w14:textId="77777777" w:rsidR="005E1F3D" w:rsidRDefault="005E1F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9CC57" w14:textId="77777777" w:rsidR="00EA14F0" w:rsidRDefault="00EA14F0" w:rsidP="00000A66">
      <w:pPr>
        <w:spacing w:after="0" w:line="240" w:lineRule="auto"/>
      </w:pPr>
      <w:r>
        <w:separator/>
      </w:r>
    </w:p>
  </w:footnote>
  <w:footnote w:type="continuationSeparator" w:id="0">
    <w:p w14:paraId="377DC55C" w14:textId="77777777" w:rsidR="00EA14F0" w:rsidRDefault="00EA14F0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63765CBC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ED07BCD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045A5D41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9B83871" w14:textId="77777777" w:rsidR="005E1F3D" w:rsidRDefault="00000A66" w:rsidP="005E1F3D">
    <w:pPr>
      <w:pStyle w:val="Header"/>
      <w:ind w:firstLine="360"/>
    </w:pPr>
    <w:r>
      <w:t>Breutzmann</w:t>
    </w:r>
  </w:p>
  <w:p w14:paraId="4B5A18DF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797E1" w14:textId="77777777" w:rsidR="003A7CB8" w:rsidRDefault="003A7CB8" w:rsidP="003A7CB8">
    <w:pPr>
      <w:pStyle w:val="Header"/>
    </w:pPr>
    <w:r>
      <w:t>Breutzmann, Robert</w:t>
    </w:r>
  </w:p>
  <w:p w14:paraId="723A4589" w14:textId="77777777" w:rsidR="003A7CB8" w:rsidRDefault="003A7CB8" w:rsidP="003A7CB8">
    <w:pPr>
      <w:pStyle w:val="Header"/>
    </w:pPr>
    <w:r>
      <w:t>CSD 340 – Web Development with HTML and CSS</w:t>
    </w:r>
  </w:p>
  <w:p w14:paraId="408A9ED1" w14:textId="77777777" w:rsidR="003A7CB8" w:rsidRDefault="003A7CB8">
    <w:pPr>
      <w:pStyle w:val="Header"/>
    </w:pPr>
    <w:r>
      <w:t xml:space="preserve">Due Date: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D1"/>
    <w:rsid w:val="00000A66"/>
    <w:rsid w:val="000C4767"/>
    <w:rsid w:val="00142DF8"/>
    <w:rsid w:val="00163E06"/>
    <w:rsid w:val="002A2048"/>
    <w:rsid w:val="002E4DF3"/>
    <w:rsid w:val="00350359"/>
    <w:rsid w:val="003A7CB8"/>
    <w:rsid w:val="00423563"/>
    <w:rsid w:val="005448D1"/>
    <w:rsid w:val="005E1F3D"/>
    <w:rsid w:val="00676ED7"/>
    <w:rsid w:val="008326AD"/>
    <w:rsid w:val="00927BD1"/>
    <w:rsid w:val="009541C9"/>
    <w:rsid w:val="00A16DBC"/>
    <w:rsid w:val="00A30DF6"/>
    <w:rsid w:val="00B07540"/>
    <w:rsid w:val="00B54BB0"/>
    <w:rsid w:val="00B76BB8"/>
    <w:rsid w:val="00C8423B"/>
    <w:rsid w:val="00CF6A09"/>
    <w:rsid w:val="00E042DE"/>
    <w:rsid w:val="00E4617B"/>
    <w:rsid w:val="00EA14F0"/>
    <w:rsid w:val="00F25936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28168"/>
  <w15:chartTrackingRefBased/>
  <w15:docId w15:val="{BE56C5A8-6608-D14E-8D1F-1616DA31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  <w:style w:type="character" w:styleId="FollowedHyperlink">
    <w:name w:val="FollowedHyperlink"/>
    <w:basedOn w:val="DefaultParagraphFont"/>
    <w:uiPriority w:val="99"/>
    <w:semiHidden/>
    <w:unhideWhenUsed/>
    <w:rsid w:val="005448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bobbyjoecool.github.io/CSD-340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340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34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340 Assignment Template.dotx</Template>
  <TotalTime>2</TotalTime>
  <Pages>2</Pages>
  <Words>17</Words>
  <Characters>117</Characters>
  <Application>Microsoft Office Word</Application>
  <DocSecurity>0</DocSecurity>
  <Lines>12</Lines>
  <Paragraphs>6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2026-01-19T19:56:00Z</dcterms:created>
  <dcterms:modified xsi:type="dcterms:W3CDTF">2026-01-19T20:47:00Z</dcterms:modified>
</cp:coreProperties>
</file>