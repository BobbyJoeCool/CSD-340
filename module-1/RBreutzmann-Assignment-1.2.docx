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FB103" w14:textId="25A10DC9" w:rsidR="00B54BB0" w:rsidRDefault="00000A66" w:rsidP="00000A66">
      <w:pPr>
        <w:pStyle w:val="Heading1"/>
        <w:jc w:val="center"/>
      </w:pPr>
      <w:r>
        <w:t xml:space="preserve">Assignment </w:t>
      </w:r>
      <w:r w:rsidR="00E13815">
        <w:t>1.2</w:t>
      </w:r>
    </w:p>
    <w:p w14:paraId="7B59281F" w14:textId="3815DF11" w:rsidR="00E13815" w:rsidRDefault="00E13815" w:rsidP="00E13815">
      <w:pPr>
        <w:jc w:val="center"/>
      </w:pPr>
      <w:hyperlink r:id="rId6" w:history="1">
        <w:r w:rsidRPr="00E13815">
          <w:rPr>
            <w:rStyle w:val="Hyperlink"/>
          </w:rPr>
          <w:t>Robert Breutzmann's CSD340 - Web Development with HTML and CSS GitHub</w:t>
        </w:r>
      </w:hyperlink>
    </w:p>
    <w:p w14:paraId="239F6995" w14:textId="77777777" w:rsidR="00E13815" w:rsidRDefault="00E13815" w:rsidP="00E13815">
      <w:pPr>
        <w:jc w:val="center"/>
      </w:pPr>
    </w:p>
    <w:p w14:paraId="2BCC4E81" w14:textId="7D5B3102" w:rsidR="00E13815" w:rsidRDefault="00E13815" w:rsidP="00E13815">
      <w:pPr>
        <w:jc w:val="center"/>
      </w:pPr>
      <w:r>
        <w:t>GitHub Repository Screenshot:</w:t>
      </w:r>
    </w:p>
    <w:p w14:paraId="36A09662" w14:textId="57F340AB" w:rsidR="00E13815" w:rsidRDefault="00E13815" w:rsidP="00E13815">
      <w:pPr>
        <w:jc w:val="center"/>
      </w:pPr>
      <w:r>
        <w:rPr>
          <w:noProof/>
        </w:rPr>
        <w:drawing>
          <wp:inline distT="0" distB="0" distL="0" distR="0" wp14:anchorId="2A04BBC3" wp14:editId="33135B18">
            <wp:extent cx="5943600" cy="3507740"/>
            <wp:effectExtent l="0" t="0" r="0" b="0"/>
            <wp:docPr id="1386410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10930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973E" w14:textId="77777777" w:rsidR="00E13815" w:rsidRDefault="00E13815" w:rsidP="00E13815"/>
    <w:p w14:paraId="4C23F4D9" w14:textId="6955DAB5" w:rsidR="00E13815" w:rsidRDefault="00E13815" w:rsidP="00E13815">
      <w:pPr>
        <w:jc w:val="center"/>
      </w:pPr>
      <w:r>
        <w:t>Terminal Directory Screenshot:</w:t>
      </w:r>
    </w:p>
    <w:p w14:paraId="70567404" w14:textId="5DE847B2" w:rsidR="00000A66" w:rsidRPr="00000A66" w:rsidRDefault="00E13815" w:rsidP="00E13815">
      <w:pPr>
        <w:jc w:val="center"/>
      </w:pPr>
      <w:r>
        <w:rPr>
          <w:noProof/>
        </w:rPr>
        <w:drawing>
          <wp:inline distT="0" distB="0" distL="0" distR="0" wp14:anchorId="0B59A1E6" wp14:editId="06253ED6">
            <wp:extent cx="5943600" cy="781685"/>
            <wp:effectExtent l="0" t="0" r="0" b="5715"/>
            <wp:docPr id="122543838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38387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A66" w:rsidRPr="00000A6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2E37F" w14:textId="77777777" w:rsidR="00027D40" w:rsidRDefault="00027D40" w:rsidP="00000A66">
      <w:pPr>
        <w:spacing w:after="0" w:line="240" w:lineRule="auto"/>
      </w:pPr>
      <w:r>
        <w:separator/>
      </w:r>
    </w:p>
  </w:endnote>
  <w:endnote w:type="continuationSeparator" w:id="0">
    <w:p w14:paraId="763FBBD5" w14:textId="77777777" w:rsidR="00027D40" w:rsidRDefault="00027D40" w:rsidP="0000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2F597" w14:textId="77777777" w:rsidR="00027D40" w:rsidRDefault="00027D40" w:rsidP="00000A66">
      <w:pPr>
        <w:spacing w:after="0" w:line="240" w:lineRule="auto"/>
      </w:pPr>
      <w:r>
        <w:separator/>
      </w:r>
    </w:p>
  </w:footnote>
  <w:footnote w:type="continuationSeparator" w:id="0">
    <w:p w14:paraId="09FE105F" w14:textId="77777777" w:rsidR="00027D40" w:rsidRDefault="00027D40" w:rsidP="0000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1A060" w14:textId="77777777" w:rsidR="00000A66" w:rsidRDefault="00000A66">
    <w:pPr>
      <w:pStyle w:val="Header"/>
    </w:pPr>
    <w:r>
      <w:t>Breutzmann, Robert</w:t>
    </w:r>
  </w:p>
  <w:p w14:paraId="77422EA1" w14:textId="77777777" w:rsidR="00000A66" w:rsidRDefault="00000A66">
    <w:pPr>
      <w:pStyle w:val="Header"/>
    </w:pPr>
    <w:r>
      <w:t>CSD 340 – Web Development with HTML and CSS</w:t>
    </w:r>
  </w:p>
  <w:p w14:paraId="4103D9B0" w14:textId="1339CE73" w:rsidR="00000A66" w:rsidRDefault="00000A66">
    <w:pPr>
      <w:pStyle w:val="Header"/>
    </w:pPr>
    <w:r>
      <w:t xml:space="preserve">Due Date: </w:t>
    </w:r>
    <w:r w:rsidR="00E13815">
      <w:t>January 18</w:t>
    </w:r>
    <w:r w:rsidR="00E13815" w:rsidRPr="00E13815">
      <w:rPr>
        <w:vertAlign w:val="superscript"/>
      </w:rPr>
      <w:t>th</w:t>
    </w:r>
    <w:r w:rsidR="00E13815">
      <w:t>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15"/>
    <w:rsid w:val="00000A66"/>
    <w:rsid w:val="00027D40"/>
    <w:rsid w:val="00142DF8"/>
    <w:rsid w:val="00163E06"/>
    <w:rsid w:val="00423563"/>
    <w:rsid w:val="00927BD1"/>
    <w:rsid w:val="009541C9"/>
    <w:rsid w:val="00A30DF6"/>
    <w:rsid w:val="00B07540"/>
    <w:rsid w:val="00B54BB0"/>
    <w:rsid w:val="00B76BB8"/>
    <w:rsid w:val="00C8423B"/>
    <w:rsid w:val="00CF6A09"/>
    <w:rsid w:val="00E042DE"/>
    <w:rsid w:val="00E13815"/>
    <w:rsid w:val="00E4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E5C32B"/>
  <w15:chartTrackingRefBased/>
  <w15:docId w15:val="{3D6E36EE-10DF-4645-BC72-2A240693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66"/>
  </w:style>
  <w:style w:type="paragraph" w:styleId="Footer">
    <w:name w:val="footer"/>
    <w:basedOn w:val="Normal"/>
    <w:link w:val="Foot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66"/>
  </w:style>
  <w:style w:type="character" w:styleId="Hyperlink">
    <w:name w:val="Hyperlink"/>
    <w:basedOn w:val="DefaultParagraphFont"/>
    <w:uiPriority w:val="99"/>
    <w:unhideWhenUsed/>
    <w:rsid w:val="00E138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8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obbyJoeCool/CSD-340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CSD%20340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CSD 340 Assignment Template.dotx</Template>
  <TotalTime>2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1</cp:revision>
  <dcterms:created xsi:type="dcterms:W3CDTF">2026-01-12T17:36:00Z</dcterms:created>
  <dcterms:modified xsi:type="dcterms:W3CDTF">2026-01-12T17:38:00Z</dcterms:modified>
</cp:coreProperties>
</file>