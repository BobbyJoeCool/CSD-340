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4F99" w14:textId="2795EECA" w:rsidR="00E278AA" w:rsidRPr="00E278AA" w:rsidRDefault="00000A66" w:rsidP="00E278AA">
      <w:pPr>
        <w:pStyle w:val="Heading1"/>
        <w:jc w:val="center"/>
      </w:pPr>
      <w:r>
        <w:t xml:space="preserve">Assignment </w:t>
      </w:r>
      <w:r w:rsidR="00E278AA">
        <w:t>1.3</w:t>
      </w:r>
    </w:p>
    <w:p w14:paraId="789916F8" w14:textId="73D2D169" w:rsidR="00000A66" w:rsidRDefault="00E278AA" w:rsidP="00E278AA">
      <w:pPr>
        <w:jc w:val="center"/>
      </w:pPr>
      <w:hyperlink r:id="rId6" w:history="1">
        <w:r w:rsidRPr="00E278AA">
          <w:rPr>
            <w:rStyle w:val="Hyperlink"/>
          </w:rPr>
          <w:t>Robert Breutzmann's CSD340 GitHub</w:t>
        </w:r>
      </w:hyperlink>
    </w:p>
    <w:p w14:paraId="1722A80E" w14:textId="48275EA5" w:rsidR="00E278AA" w:rsidRDefault="00E278AA" w:rsidP="00E278AA">
      <w:pPr>
        <w:jc w:val="center"/>
      </w:pPr>
      <w:r>
        <w:t>First Run with 3 errors:</w:t>
      </w:r>
    </w:p>
    <w:p w14:paraId="6564FA27" w14:textId="45CC283D" w:rsidR="00E278AA" w:rsidRDefault="00E278AA" w:rsidP="00E278AA">
      <w:pPr>
        <w:jc w:val="center"/>
      </w:pPr>
      <w:r>
        <w:rPr>
          <w:noProof/>
        </w:rPr>
        <w:drawing>
          <wp:inline distT="0" distB="0" distL="0" distR="0" wp14:anchorId="44308E51" wp14:editId="719916BB">
            <wp:extent cx="5943600" cy="4120515"/>
            <wp:effectExtent l="0" t="0" r="0" b="0"/>
            <wp:docPr id="13687735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3570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B3FC" w14:textId="77777777" w:rsidR="00E278AA" w:rsidRDefault="00E278AA">
      <w:r>
        <w:br w:type="page"/>
      </w:r>
    </w:p>
    <w:p w14:paraId="5343322D" w14:textId="77777777" w:rsidR="00E278AA" w:rsidRDefault="00E278AA" w:rsidP="00E278AA">
      <w:pPr>
        <w:jc w:val="center"/>
      </w:pPr>
    </w:p>
    <w:p w14:paraId="226BC8C0" w14:textId="77777777" w:rsidR="00E278AA" w:rsidRDefault="00E278AA" w:rsidP="00E278AA">
      <w:pPr>
        <w:jc w:val="center"/>
      </w:pPr>
    </w:p>
    <w:p w14:paraId="70D9D5AE" w14:textId="77777777" w:rsidR="00E278AA" w:rsidRDefault="00E278AA" w:rsidP="00E278AA">
      <w:pPr>
        <w:jc w:val="center"/>
      </w:pPr>
      <w:r>
        <w:t xml:space="preserve">Second Run with </w:t>
      </w:r>
      <w:r>
        <w:t>the Errors Fixed:</w:t>
      </w:r>
    </w:p>
    <w:p w14:paraId="2BB8B93A" w14:textId="58F2ACBE" w:rsidR="00E278AA" w:rsidRDefault="00E278AA" w:rsidP="00E278AA">
      <w:pPr>
        <w:jc w:val="center"/>
      </w:pPr>
      <w:r>
        <w:rPr>
          <w:noProof/>
        </w:rPr>
        <w:drawing>
          <wp:inline distT="0" distB="0" distL="0" distR="0" wp14:anchorId="03B93C1A" wp14:editId="70FD3B1A">
            <wp:extent cx="5943600" cy="5133340"/>
            <wp:effectExtent l="0" t="0" r="0" b="0"/>
            <wp:docPr id="10539029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2954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5449" w14:textId="77777777" w:rsidR="00E278AA" w:rsidRDefault="00E278AA" w:rsidP="00E278AA">
      <w:pPr>
        <w:jc w:val="center"/>
      </w:pPr>
    </w:p>
    <w:p w14:paraId="331F75F0" w14:textId="58FC50E7" w:rsidR="00E278AA" w:rsidRDefault="00E278AA">
      <w:r>
        <w:br w:type="page"/>
      </w:r>
    </w:p>
    <w:p w14:paraId="62B88A27" w14:textId="77777777" w:rsidR="00E278AA" w:rsidRDefault="00E278AA" w:rsidP="00E278AA">
      <w:pPr>
        <w:jc w:val="center"/>
      </w:pPr>
    </w:p>
    <w:p w14:paraId="717C9AB1" w14:textId="77777777" w:rsidR="00E278AA" w:rsidRDefault="00E278AA" w:rsidP="00E278AA">
      <w:pPr>
        <w:jc w:val="center"/>
      </w:pPr>
    </w:p>
    <w:p w14:paraId="54F51DE3" w14:textId="5257311A" w:rsidR="00E278AA" w:rsidRDefault="00E278AA" w:rsidP="00E278AA">
      <w:pPr>
        <w:jc w:val="center"/>
      </w:pPr>
      <w:r>
        <w:t>Final Run with the updated code showing no errors:</w:t>
      </w:r>
    </w:p>
    <w:p w14:paraId="0012CABD" w14:textId="77777777" w:rsidR="00E278AA" w:rsidRDefault="00E278AA" w:rsidP="00E278AA">
      <w:pPr>
        <w:jc w:val="center"/>
      </w:pPr>
    </w:p>
    <w:p w14:paraId="361B7D3B" w14:textId="0A71A19C" w:rsidR="00E278AA" w:rsidRDefault="00E278AA" w:rsidP="00E278AA">
      <w:pPr>
        <w:jc w:val="center"/>
      </w:pPr>
      <w:r>
        <w:rPr>
          <w:noProof/>
        </w:rPr>
        <w:drawing>
          <wp:inline distT="0" distB="0" distL="0" distR="0" wp14:anchorId="44519CB0" wp14:editId="5ECF7CC6">
            <wp:extent cx="5943600" cy="4197350"/>
            <wp:effectExtent l="0" t="0" r="0" b="6350"/>
            <wp:docPr id="15106472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7208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585" w14:textId="77777777" w:rsidR="00E278AA" w:rsidRDefault="00E278AA" w:rsidP="00E278AA">
      <w:pPr>
        <w:jc w:val="center"/>
      </w:pPr>
    </w:p>
    <w:p w14:paraId="2FF6F477" w14:textId="300D462F" w:rsidR="00E278AA" w:rsidRDefault="00E278AA">
      <w:r>
        <w:br w:type="page"/>
      </w:r>
    </w:p>
    <w:p w14:paraId="084A4175" w14:textId="77777777" w:rsidR="00E278AA" w:rsidRDefault="00E278AA" w:rsidP="00E278AA">
      <w:pPr>
        <w:jc w:val="center"/>
      </w:pPr>
    </w:p>
    <w:p w14:paraId="47E60813" w14:textId="77777777" w:rsidR="00E278AA" w:rsidRDefault="00E278AA" w:rsidP="00E278AA">
      <w:pPr>
        <w:jc w:val="center"/>
      </w:pPr>
    </w:p>
    <w:p w14:paraId="063A20C4" w14:textId="24DA68BA" w:rsidR="00E278AA" w:rsidRDefault="00E278AA" w:rsidP="00E278AA">
      <w:pPr>
        <w:jc w:val="center"/>
      </w:pPr>
      <w:r>
        <w:t>Screenshot of HTML document displayed using Crome</w:t>
      </w:r>
    </w:p>
    <w:p w14:paraId="49E0D37B" w14:textId="77777777" w:rsidR="00E278AA" w:rsidRDefault="00E278AA" w:rsidP="00E278AA">
      <w:pPr>
        <w:jc w:val="center"/>
      </w:pPr>
    </w:p>
    <w:p w14:paraId="058BCD12" w14:textId="23C6BA46" w:rsidR="00E278AA" w:rsidRPr="00000A66" w:rsidRDefault="00E278AA" w:rsidP="00E278AA">
      <w:pPr>
        <w:jc w:val="center"/>
      </w:pPr>
      <w:r>
        <w:rPr>
          <w:noProof/>
        </w:rPr>
        <w:drawing>
          <wp:inline distT="0" distB="0" distL="0" distR="0" wp14:anchorId="19E4C262" wp14:editId="3C2DD163">
            <wp:extent cx="5943600" cy="2140585"/>
            <wp:effectExtent l="0" t="0" r="0" b="5715"/>
            <wp:docPr id="2372465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6517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8AA" w:rsidRPr="00000A66" w:rsidSect="003707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5120" w14:textId="77777777" w:rsidR="00784CAA" w:rsidRDefault="00784CAA" w:rsidP="00000A66">
      <w:pPr>
        <w:spacing w:after="0" w:line="240" w:lineRule="auto"/>
      </w:pPr>
      <w:r>
        <w:separator/>
      </w:r>
    </w:p>
  </w:endnote>
  <w:endnote w:type="continuationSeparator" w:id="0">
    <w:p w14:paraId="2103E85E" w14:textId="77777777" w:rsidR="00784CAA" w:rsidRDefault="00784CAA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5971" w14:textId="77777777" w:rsidR="00370737" w:rsidRDefault="003707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70B3" w14:textId="77777777" w:rsidR="00370737" w:rsidRDefault="003707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F495" w14:textId="77777777" w:rsidR="00370737" w:rsidRDefault="00370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786B4" w14:textId="77777777" w:rsidR="00784CAA" w:rsidRDefault="00784CAA" w:rsidP="00000A66">
      <w:pPr>
        <w:spacing w:after="0" w:line="240" w:lineRule="auto"/>
      </w:pPr>
      <w:r>
        <w:separator/>
      </w:r>
    </w:p>
  </w:footnote>
  <w:footnote w:type="continuationSeparator" w:id="0">
    <w:p w14:paraId="07FFE153" w14:textId="77777777" w:rsidR="00784CAA" w:rsidRDefault="00784CAA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27715853"/>
      <w:docPartObj>
        <w:docPartGallery w:val="Page Numbers (Top of Page)"/>
        <w:docPartUnique/>
      </w:docPartObj>
    </w:sdtPr>
    <w:sdtContent>
      <w:p w14:paraId="59F4E2ED" w14:textId="34A738BD" w:rsidR="00370737" w:rsidRDefault="00370737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4472DD" w14:textId="77777777" w:rsidR="00370737" w:rsidRDefault="00370737" w:rsidP="0037073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9147694"/>
      <w:docPartObj>
        <w:docPartGallery w:val="Page Numbers (Top of Page)"/>
        <w:docPartUnique/>
      </w:docPartObj>
    </w:sdtPr>
    <w:sdtContent>
      <w:p w14:paraId="071CFBD9" w14:textId="0DCBFA83" w:rsidR="00370737" w:rsidRDefault="00370737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8C489F9" w14:textId="67413B97" w:rsidR="00370737" w:rsidRDefault="00000A66" w:rsidP="00370737">
    <w:pPr>
      <w:pStyle w:val="Header"/>
      <w:ind w:firstLine="360"/>
    </w:pPr>
    <w:r>
      <w:t>Breutzmann</w:t>
    </w:r>
  </w:p>
  <w:p w14:paraId="3EA38392" w14:textId="0DF62323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6D3B" w14:textId="77777777" w:rsidR="00370737" w:rsidRDefault="00370737" w:rsidP="00370737">
    <w:pPr>
      <w:pStyle w:val="Header"/>
    </w:pPr>
    <w:r>
      <w:t>Breutzmann, Robert</w:t>
    </w:r>
  </w:p>
  <w:p w14:paraId="735C6F49" w14:textId="77777777" w:rsidR="00370737" w:rsidRDefault="00370737" w:rsidP="00370737">
    <w:pPr>
      <w:pStyle w:val="Header"/>
    </w:pPr>
    <w:r>
      <w:t>CSD 340 – Web Development with HTML and CSS</w:t>
    </w:r>
  </w:p>
  <w:p w14:paraId="722EC5A0" w14:textId="203AE1D3" w:rsidR="00370737" w:rsidRDefault="00370737">
    <w:pPr>
      <w:pStyle w:val="Header"/>
    </w:pPr>
    <w:r>
      <w:t>Due Date: January 18</w:t>
    </w:r>
    <w:r w:rsidRPr="00E278AA">
      <w:rPr>
        <w:vertAlign w:val="superscript"/>
      </w:rPr>
      <w:t>th</w:t>
    </w:r>
    <w: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AA"/>
    <w:rsid w:val="00000A66"/>
    <w:rsid w:val="00142DF8"/>
    <w:rsid w:val="00163E06"/>
    <w:rsid w:val="00370737"/>
    <w:rsid w:val="00423563"/>
    <w:rsid w:val="00784CAA"/>
    <w:rsid w:val="00927BD1"/>
    <w:rsid w:val="009541C9"/>
    <w:rsid w:val="00A30DF6"/>
    <w:rsid w:val="00B07540"/>
    <w:rsid w:val="00B54BB0"/>
    <w:rsid w:val="00B76BB8"/>
    <w:rsid w:val="00C8423B"/>
    <w:rsid w:val="00CF6A09"/>
    <w:rsid w:val="00E042DE"/>
    <w:rsid w:val="00E278AA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D291C"/>
  <w15:chartTrackingRefBased/>
  <w15:docId w15:val="{1F519917-650E-274C-B845-638866CF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E278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8A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370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340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340 Assignment Template.dotx</Template>
  <TotalTime>3</TotalTime>
  <Pages>4</Pages>
  <Words>49</Words>
  <Characters>239</Characters>
  <Application>Microsoft Office Word</Application>
  <DocSecurity>0</DocSecurity>
  <Lines>4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2026-01-12T20:42:00Z</dcterms:created>
  <dcterms:modified xsi:type="dcterms:W3CDTF">2026-01-12T20:45:00Z</dcterms:modified>
</cp:coreProperties>
</file>