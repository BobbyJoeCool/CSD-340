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DDAB" w14:textId="6EBD230B" w:rsidR="00B54BB0" w:rsidRDefault="00000A66" w:rsidP="00000A66">
      <w:pPr>
        <w:pStyle w:val="Heading1"/>
        <w:jc w:val="center"/>
      </w:pPr>
      <w:r>
        <w:t xml:space="preserve">Assignment </w:t>
      </w:r>
      <w:r w:rsidR="00381A36">
        <w:t>5.2</w:t>
      </w:r>
    </w:p>
    <w:p w14:paraId="4DE8ECC6" w14:textId="77777777" w:rsidR="00000A66" w:rsidRDefault="003A7CB8" w:rsidP="003A7CB8">
      <w:pPr>
        <w:jc w:val="center"/>
      </w:pPr>
      <w:hyperlink r:id="rId7" w:history="1">
        <w:r w:rsidRPr="003A7CB8">
          <w:rPr>
            <w:rStyle w:val="Hyperlink"/>
          </w:rPr>
          <w:t>Robert Breutzmann's CSD340 GitHub</w:t>
        </w:r>
      </w:hyperlink>
    </w:p>
    <w:p w14:paraId="7BD037E0" w14:textId="77777777" w:rsidR="002E4DF3" w:rsidRDefault="008326AD" w:rsidP="008326AD">
      <w:pPr>
        <w:jc w:val="center"/>
      </w:pPr>
      <w:hyperlink r:id="rId8" w:history="1">
        <w:r w:rsidRPr="008326AD">
          <w:rPr>
            <w:rStyle w:val="Hyperlink"/>
          </w:rPr>
          <w:t>Robert Breutzmann's GitHub Pages Landing Page</w:t>
        </w:r>
      </w:hyperlink>
    </w:p>
    <w:p w14:paraId="1E8B2B5A" w14:textId="46239A30" w:rsidR="00381A36" w:rsidRPr="00702EE0" w:rsidRDefault="00381A36" w:rsidP="00702EE0">
      <w:pPr>
        <w:jc w:val="center"/>
        <w:rPr>
          <w:sz w:val="40"/>
          <w:szCs w:val="40"/>
        </w:rPr>
      </w:pPr>
      <w:r w:rsidRPr="00702EE0">
        <w:rPr>
          <w:rStyle w:val="IntenseReference"/>
          <w:sz w:val="40"/>
          <w:szCs w:val="40"/>
        </w:rPr>
        <w:t>Subject Name:</w:t>
      </w:r>
      <w:r w:rsidRPr="00702EE0">
        <w:rPr>
          <w:sz w:val="40"/>
          <w:szCs w:val="40"/>
        </w:rPr>
        <w:t xml:space="preserve"> </w:t>
      </w:r>
      <w:r w:rsidR="007D10DD" w:rsidRPr="00702EE0">
        <w:rPr>
          <w:sz w:val="40"/>
          <w:szCs w:val="40"/>
        </w:rPr>
        <w:t>Joshua Blomgren</w:t>
      </w:r>
    </w:p>
    <w:p w14:paraId="7F2C591F" w14:textId="44BA5E1F" w:rsidR="00381A36" w:rsidRDefault="007D10DD" w:rsidP="007D10DD">
      <w:pPr>
        <w:pStyle w:val="Heading2"/>
        <w:jc w:val="center"/>
      </w:pPr>
      <w:r>
        <w:t>Interview</w:t>
      </w:r>
    </w:p>
    <w:p w14:paraId="71050F6B" w14:textId="3FC298A6" w:rsidR="006529D9" w:rsidRPr="006529D9" w:rsidRDefault="006529D9" w:rsidP="006529D9">
      <w:pPr>
        <w:jc w:val="both"/>
      </w:pPr>
      <w:r>
        <w:t>Note: The interview took place on Facebook Messenger, so I copied/pasted the conversation and formatted it for this.  I also shortened and edited out some of the “blurbs” that were not pertinent to the inquiry.</w:t>
      </w:r>
    </w:p>
    <w:p w14:paraId="3C2E4DEC" w14:textId="77777777" w:rsidR="006A69DC" w:rsidRDefault="006A69DC" w:rsidP="006A69DC">
      <w:pPr>
        <w:pStyle w:val="NormalWeb"/>
        <w:rPr>
          <w:rStyle w:val="IntenseReference"/>
          <w:rFonts w:eastAsiaTheme="majorEastAsia"/>
        </w:rPr>
      </w:pPr>
      <w:r w:rsidRPr="006A69DC">
        <w:rPr>
          <w:rStyle w:val="IntenseReference"/>
        </w:rPr>
        <w:t xml:space="preserve">  </w:t>
      </w:r>
      <w:r w:rsidRPr="006A69DC">
        <w:rPr>
          <w:rStyle w:val="IntenseReference"/>
          <w:rFonts w:eastAsiaTheme="majorEastAsia"/>
        </w:rPr>
        <w:t>How did you first get started in blacksmithing, and what made you want to try it for yourself instead of just watching or reading about it?</w:t>
      </w:r>
    </w:p>
    <w:p w14:paraId="14ABBEE0" w14:textId="06AF6CAA" w:rsidR="00744E16" w:rsidRPr="00744E16" w:rsidRDefault="00744E16" w:rsidP="00744E16">
      <w:r w:rsidRPr="00744E16">
        <w:t>I first got interested in blacksmithing from watching it and reading about it when I was younger. There was always something about it that stuck with me, especially the idea of shaping metal by hand instead of relying on machines. After a while, just observing wasn’t enough. I wanted to actually try it and see what it was like for myself. Getting hands-on felt like the only way to really understand the process and learn what goes into making something from start to finish.</w:t>
      </w:r>
      <w:r>
        <w:t xml:space="preserve">  One day, I happened upon a cheap anvil, and the rest is history.</w:t>
      </w:r>
    </w:p>
    <w:p w14:paraId="5770202A" w14:textId="77777777" w:rsidR="006A69DC" w:rsidRDefault="006A69DC" w:rsidP="006A69DC">
      <w:pPr>
        <w:pStyle w:val="NormalWeb"/>
        <w:rPr>
          <w:rStyle w:val="IntenseReference"/>
          <w:rFonts w:eastAsiaTheme="majorEastAsia"/>
        </w:rPr>
      </w:pPr>
      <w:r w:rsidRPr="006A69DC">
        <w:rPr>
          <w:rStyle w:val="IntenseReference"/>
        </w:rPr>
        <w:t xml:space="preserve">  </w:t>
      </w:r>
      <w:r w:rsidRPr="006A69DC">
        <w:rPr>
          <w:rStyle w:val="IntenseReference"/>
          <w:rFonts w:eastAsiaTheme="majorEastAsia"/>
        </w:rPr>
        <w:t>What kinds of things do you enjoy forging the most, and why do those projects stand out to you?</w:t>
      </w:r>
    </w:p>
    <w:p w14:paraId="6A3FB3A1" w14:textId="17952943" w:rsidR="00DD6D03" w:rsidRPr="00DD6D03" w:rsidRDefault="00DD6D03" w:rsidP="00DD6D03">
      <w:r w:rsidRPr="00DD6D03">
        <w:t xml:space="preserve">Household items that </w:t>
      </w:r>
      <w:r>
        <w:t>get</w:t>
      </w:r>
      <w:r w:rsidRPr="00DD6D03">
        <w:t xml:space="preserve"> use</w:t>
      </w:r>
      <w:r>
        <w:t>d</w:t>
      </w:r>
      <w:r w:rsidRPr="00DD6D03">
        <w:t xml:space="preserve"> because I like seeing </w:t>
      </w:r>
      <w:r>
        <w:t xml:space="preserve">the </w:t>
      </w:r>
      <w:r w:rsidRPr="00DD6D03">
        <w:t>stuff I make used.</w:t>
      </w:r>
    </w:p>
    <w:p w14:paraId="038EC567" w14:textId="77777777" w:rsidR="006A69DC" w:rsidRDefault="006A69DC" w:rsidP="006A69DC">
      <w:pPr>
        <w:pStyle w:val="NormalWeb"/>
        <w:rPr>
          <w:rStyle w:val="IntenseReference"/>
          <w:rFonts w:eastAsiaTheme="majorEastAsia"/>
        </w:rPr>
      </w:pPr>
      <w:r w:rsidRPr="006A69DC">
        <w:rPr>
          <w:rStyle w:val="IntenseReference"/>
        </w:rPr>
        <w:t xml:space="preserve">  </w:t>
      </w:r>
      <w:r w:rsidRPr="006A69DC">
        <w:rPr>
          <w:rStyle w:val="IntenseReference"/>
          <w:rFonts w:eastAsiaTheme="majorEastAsia"/>
        </w:rPr>
        <w:t>Can you walk me through what a typical day at the forge looks like for you, from start to finish?</w:t>
      </w:r>
    </w:p>
    <w:p w14:paraId="566D73C7" w14:textId="35955894" w:rsidR="00DD6D03" w:rsidRPr="00DD6D03" w:rsidRDefault="00DD6D03" w:rsidP="00DD6D03">
      <w:r w:rsidRPr="00DD6D03">
        <w:t xml:space="preserve">Clean </w:t>
      </w:r>
      <w:r>
        <w:t xml:space="preserve">the </w:t>
      </w:r>
      <w:r w:rsidRPr="00DD6D03">
        <w:t>firepot out and restock my coal bin. While lighting it and waiting for it to warm up</w:t>
      </w:r>
      <w:r>
        <w:t>,</w:t>
      </w:r>
      <w:r w:rsidRPr="00DD6D03">
        <w:t xml:space="preserve"> I decided </w:t>
      </w:r>
      <w:r>
        <w:t>whether</w:t>
      </w:r>
      <w:r w:rsidRPr="00DD6D03">
        <w:t xml:space="preserve"> </w:t>
      </w:r>
      <w:r>
        <w:t>to</w:t>
      </w:r>
      <w:r w:rsidRPr="00DD6D03">
        <w:t xml:space="preserve"> finish or start a new project.</w:t>
      </w:r>
    </w:p>
    <w:p w14:paraId="1737A13D" w14:textId="77777777" w:rsidR="006A69DC" w:rsidRDefault="006A69DC" w:rsidP="006A69DC">
      <w:pPr>
        <w:pStyle w:val="NormalWeb"/>
        <w:rPr>
          <w:rStyle w:val="IntenseReference"/>
          <w:rFonts w:eastAsiaTheme="majorEastAsia"/>
        </w:rPr>
      </w:pPr>
      <w:r w:rsidRPr="006A69DC">
        <w:rPr>
          <w:rStyle w:val="IntenseReference"/>
        </w:rPr>
        <w:t xml:space="preserve">  </w:t>
      </w:r>
      <w:r w:rsidRPr="006A69DC">
        <w:rPr>
          <w:rStyle w:val="IntenseReference"/>
          <w:rFonts w:eastAsiaTheme="majorEastAsia"/>
        </w:rPr>
        <w:t>What part of the blacksmithing process do you find the most satisfying, and what part do you find the most challenging?</w:t>
      </w:r>
    </w:p>
    <w:p w14:paraId="59279F7E" w14:textId="447F43E8" w:rsidR="00DD6D03" w:rsidRDefault="00DD6D03" w:rsidP="00DD6D03">
      <w:r w:rsidRPr="00DD6D03">
        <w:t xml:space="preserve">I enjoy almost all of the creation process. </w:t>
      </w:r>
      <w:r>
        <w:t>The m</w:t>
      </w:r>
      <w:r w:rsidRPr="00DD6D03">
        <w:t xml:space="preserve">ost challenging is when I try something new or decide to make a knife. A knife has a lot of things you have to take into consideration.  </w:t>
      </w:r>
    </w:p>
    <w:p w14:paraId="137E7497" w14:textId="04AB43EC" w:rsidR="00DD6D03" w:rsidRPr="00DD6D03" w:rsidRDefault="00DD6D03" w:rsidP="00DD6D03">
      <w:r w:rsidRPr="00DD6D03">
        <w:lastRenderedPageBreak/>
        <w:t xml:space="preserve">The number one thing I find challenging is listening to people talk about </w:t>
      </w:r>
      <w:r>
        <w:t>F</w:t>
      </w:r>
      <w:r w:rsidRPr="00DD6D03">
        <w:t xml:space="preserve">orged in </w:t>
      </w:r>
      <w:r>
        <w:t>Fire</w:t>
      </w:r>
      <w:r w:rsidRPr="00DD6D03">
        <w:t>. The show is dramatized a lot</w:t>
      </w:r>
      <w:r>
        <w:t>,</w:t>
      </w:r>
      <w:r w:rsidRPr="00DD6D03">
        <w:t xml:space="preserve"> and they cut out a lot of things people would find boring.</w:t>
      </w:r>
    </w:p>
    <w:p w14:paraId="4C316A11" w14:textId="77777777" w:rsidR="006A69DC" w:rsidRDefault="006A69DC" w:rsidP="006A69DC">
      <w:pPr>
        <w:pStyle w:val="NormalWeb"/>
        <w:rPr>
          <w:rStyle w:val="IntenseReference"/>
          <w:rFonts w:eastAsiaTheme="majorEastAsia"/>
        </w:rPr>
      </w:pPr>
      <w:r w:rsidRPr="006A69DC">
        <w:rPr>
          <w:rStyle w:val="IntenseReference"/>
        </w:rPr>
        <w:t xml:space="preserve">  </w:t>
      </w:r>
      <w:r w:rsidRPr="006A69DC">
        <w:rPr>
          <w:rStyle w:val="IntenseReference"/>
          <w:rFonts w:eastAsiaTheme="majorEastAsia"/>
        </w:rPr>
        <w:t>How has blacksmithing changed the way you think about work, patience, or craftsmanship?</w:t>
      </w:r>
    </w:p>
    <w:p w14:paraId="5D473120" w14:textId="49CAE11C" w:rsidR="00744E16" w:rsidRPr="00744E16" w:rsidRDefault="00744E16" w:rsidP="00744E16">
      <w:r w:rsidRPr="00744E16">
        <w:t>Blacksmithing has taught me patience and how to slow down so I don't make as many mistakes. I tend to enjoy handcrafted items more</w:t>
      </w:r>
      <w:r>
        <w:t>,</w:t>
      </w:r>
      <w:r w:rsidRPr="00744E16">
        <w:t xml:space="preserve"> but I am more of a critic of metal work and </w:t>
      </w:r>
      <w:r>
        <w:t xml:space="preserve">its </w:t>
      </w:r>
      <w:r w:rsidRPr="00744E16">
        <w:t>prices of it</w:t>
      </w:r>
      <w:r>
        <w:t>.</w:t>
      </w:r>
    </w:p>
    <w:p w14:paraId="1EBEDDE7" w14:textId="77777777" w:rsidR="006A69DC" w:rsidRDefault="006A69DC" w:rsidP="006A69DC">
      <w:pPr>
        <w:pStyle w:val="NormalWeb"/>
        <w:rPr>
          <w:rStyle w:val="IntenseReference"/>
          <w:rFonts w:eastAsiaTheme="majorEastAsia"/>
        </w:rPr>
      </w:pPr>
      <w:r w:rsidRPr="006A69DC">
        <w:rPr>
          <w:rStyle w:val="IntenseReference"/>
        </w:rPr>
        <w:t xml:space="preserve">  </w:t>
      </w:r>
      <w:r w:rsidRPr="006A69DC">
        <w:rPr>
          <w:rStyle w:val="IntenseReference"/>
          <w:rFonts w:eastAsiaTheme="majorEastAsia"/>
        </w:rPr>
        <w:t>Growing up, were there experiences or influences that pushed you toward working with your hands or making things?</w:t>
      </w:r>
    </w:p>
    <w:p w14:paraId="0E4ED6B3" w14:textId="3331D46A" w:rsidR="00744E16" w:rsidRPr="00744E16" w:rsidRDefault="00744E16" w:rsidP="00744E16">
      <w:r w:rsidRPr="00744E16">
        <w:t>Growing up</w:t>
      </w:r>
      <w:r>
        <w:t>,</w:t>
      </w:r>
      <w:r w:rsidRPr="00744E16">
        <w:t xml:space="preserve"> </w:t>
      </w:r>
      <w:r>
        <w:t>I</w:t>
      </w:r>
      <w:r w:rsidRPr="00744E16">
        <w:t xml:space="preserve"> liked to watch blacksmiths at wild west reenactment</w:t>
      </w:r>
      <w:r>
        <w:t>s</w:t>
      </w:r>
      <w:r w:rsidRPr="00744E16">
        <w:t xml:space="preserve"> or rendezvous.  I also always liked dwar</w:t>
      </w:r>
      <w:r>
        <w:t>ve</w:t>
      </w:r>
      <w:r w:rsidRPr="00744E16">
        <w:t>s in novels</w:t>
      </w:r>
      <w:r>
        <w:t>.</w:t>
      </w:r>
    </w:p>
    <w:p w14:paraId="1B53A496" w14:textId="77777777" w:rsidR="006A69DC" w:rsidRDefault="006A69DC" w:rsidP="006A69DC">
      <w:pPr>
        <w:pStyle w:val="NormalWeb"/>
        <w:rPr>
          <w:rStyle w:val="IntenseReference"/>
          <w:rFonts w:eastAsiaTheme="majorEastAsia"/>
        </w:rPr>
      </w:pPr>
      <w:r w:rsidRPr="006A69DC">
        <w:rPr>
          <w:rStyle w:val="IntenseReference"/>
        </w:rPr>
        <w:t xml:space="preserve">  </w:t>
      </w:r>
      <w:r w:rsidRPr="006A69DC">
        <w:rPr>
          <w:rStyle w:val="IntenseReference"/>
          <w:rFonts w:eastAsiaTheme="majorEastAsia"/>
        </w:rPr>
        <w:t>You were diagnosed with Asperger’s. In what ways do you think that influences how you learn or practice blacksmithing?</w:t>
      </w:r>
    </w:p>
    <w:p w14:paraId="60666462" w14:textId="065F7B85" w:rsidR="00744E16" w:rsidRPr="00744E16" w:rsidRDefault="00744E16" w:rsidP="00744E16">
      <w:r w:rsidRPr="00744E16">
        <w:t>Asperger</w:t>
      </w:r>
      <w:r>
        <w:t>’</w:t>
      </w:r>
      <w:r w:rsidRPr="00744E16">
        <w:t xml:space="preserve">s has helped </w:t>
      </w:r>
      <w:r>
        <w:rPr>
          <w:kern w:val="0"/>
          <w14:ligatures w14:val="none"/>
        </w:rPr>
        <w:t>me keep researching and learning in depth, rather than just monkey see,</w:t>
      </w:r>
      <w:r w:rsidRPr="00744E16">
        <w:t xml:space="preserve"> monkey do.</w:t>
      </w:r>
    </w:p>
    <w:p w14:paraId="72DDD4C6" w14:textId="77777777" w:rsidR="006A69DC" w:rsidRDefault="006A69DC" w:rsidP="006A69DC">
      <w:pPr>
        <w:pStyle w:val="NormalWeb"/>
        <w:rPr>
          <w:rStyle w:val="IntenseReference"/>
          <w:rFonts w:eastAsiaTheme="majorEastAsia"/>
        </w:rPr>
      </w:pPr>
      <w:r w:rsidRPr="006A69DC">
        <w:rPr>
          <w:rStyle w:val="IntenseReference"/>
        </w:rPr>
        <w:t xml:space="preserve">  </w:t>
      </w:r>
      <w:r w:rsidRPr="006A69DC">
        <w:rPr>
          <w:rStyle w:val="IntenseReference"/>
          <w:rFonts w:eastAsiaTheme="majorEastAsia"/>
        </w:rPr>
        <w:t>Are there aspects of forging that feel especially calming or grounding for you? If so, what about them helps?</w:t>
      </w:r>
    </w:p>
    <w:p w14:paraId="3CFE73A6" w14:textId="7E808C28" w:rsidR="00744E16" w:rsidRPr="00744E16" w:rsidRDefault="00744E16" w:rsidP="00744E16">
      <w:r w:rsidRPr="00744E16">
        <w:t>Forging can bring a stillness because of the need to focus sol</w:t>
      </w:r>
      <w:r>
        <w:t>ely</w:t>
      </w:r>
      <w:r w:rsidRPr="00744E16">
        <w:t xml:space="preserve"> on the project at hand</w:t>
      </w:r>
    </w:p>
    <w:p w14:paraId="4338984E" w14:textId="77777777" w:rsidR="006A69DC" w:rsidRDefault="006A69DC" w:rsidP="006A69DC">
      <w:pPr>
        <w:pStyle w:val="NormalWeb"/>
        <w:rPr>
          <w:rStyle w:val="IntenseReference"/>
          <w:rFonts w:eastAsiaTheme="majorEastAsia"/>
        </w:rPr>
      </w:pPr>
      <w:r w:rsidRPr="006A69DC">
        <w:rPr>
          <w:rStyle w:val="IntenseReference"/>
        </w:rPr>
        <w:t xml:space="preserve">  </w:t>
      </w:r>
      <w:r w:rsidRPr="006A69DC">
        <w:rPr>
          <w:rStyle w:val="IntenseReference"/>
          <w:rFonts w:eastAsiaTheme="majorEastAsia"/>
        </w:rPr>
        <w:t>What accomplishments in blacksmithing are you most proud of so far, even if they seem small to others?</w:t>
      </w:r>
    </w:p>
    <w:p w14:paraId="6EBD0AAF" w14:textId="4EBBB041" w:rsidR="00744E16" w:rsidRPr="00744E16" w:rsidRDefault="00744E16" w:rsidP="00744E16">
      <w:r w:rsidRPr="00744E16">
        <w:t>What I am most proud of is starting and keeping at it</w:t>
      </w:r>
      <w:r>
        <w:t>,</w:t>
      </w:r>
      <w:r w:rsidRPr="00744E16">
        <w:t xml:space="preserve"> even though it is very physically demanding and </w:t>
      </w:r>
      <w:r>
        <w:t>yo</w:t>
      </w:r>
      <w:r w:rsidRPr="00744E16">
        <w:t>u get burned a lot</w:t>
      </w:r>
      <w:r>
        <w:t>,</w:t>
      </w:r>
      <w:r w:rsidRPr="00744E16">
        <w:t xml:space="preserve"> no matter how careful you are.</w:t>
      </w:r>
    </w:p>
    <w:p w14:paraId="6D37C339" w14:textId="71D38C8E" w:rsidR="006A69DC" w:rsidRDefault="006A69DC" w:rsidP="006A69DC">
      <w:pPr>
        <w:pStyle w:val="NormalWeb"/>
        <w:rPr>
          <w:rStyle w:val="IntenseReference"/>
        </w:rPr>
      </w:pPr>
      <w:r w:rsidRPr="006A69DC">
        <w:rPr>
          <w:rStyle w:val="IntenseReference"/>
        </w:rPr>
        <w:t xml:space="preserve">  </w:t>
      </w:r>
      <w:r w:rsidRPr="006A69DC">
        <w:rPr>
          <w:rStyle w:val="IntenseReference"/>
          <w:rFonts w:eastAsiaTheme="majorEastAsia"/>
        </w:rPr>
        <w:t>Looking ahead, what do you hope blacksmithing becomes in your life over the next few years?</w:t>
      </w:r>
    </w:p>
    <w:p w14:paraId="43B6D9BD" w14:textId="25273C7C" w:rsidR="00744E16" w:rsidRDefault="00744E16" w:rsidP="00744E16">
      <w:r w:rsidRPr="00744E16">
        <w:t>No real expect</w:t>
      </w:r>
      <w:r>
        <w:t>at</w:t>
      </w:r>
      <w:r w:rsidRPr="00744E16">
        <w:t>ions for what blacksmithing will become for me</w:t>
      </w:r>
      <w:r>
        <w:t>,</w:t>
      </w:r>
      <w:r w:rsidRPr="00744E16">
        <w:t xml:space="preserve"> but I would like to be able to sell more of the things I make.</w:t>
      </w:r>
    </w:p>
    <w:p w14:paraId="579C68F1" w14:textId="77777777" w:rsidR="00744E16" w:rsidRPr="00744E16" w:rsidRDefault="00744E16" w:rsidP="00744E16">
      <w:pPr>
        <w:rPr>
          <w:rStyle w:val="IntenseReference"/>
          <w:b w:val="0"/>
          <w:bCs w:val="0"/>
          <w:smallCaps w:val="0"/>
          <w:color w:val="auto"/>
          <w:spacing w:val="0"/>
        </w:rPr>
      </w:pPr>
    </w:p>
    <w:p w14:paraId="1C4269F2" w14:textId="77777777" w:rsidR="00744E16" w:rsidRDefault="00744E16">
      <w:pPr>
        <w:rPr>
          <w:rFonts w:asciiTheme="majorHAnsi" w:eastAsiaTheme="majorEastAsia" w:hAnsiTheme="majorHAnsi" w:cstheme="majorBidi"/>
          <w:color w:val="0F4761" w:themeColor="accent1" w:themeShade="BF"/>
          <w:sz w:val="32"/>
          <w:szCs w:val="32"/>
        </w:rPr>
      </w:pPr>
      <w:r>
        <w:br w:type="page"/>
      </w:r>
    </w:p>
    <w:p w14:paraId="239C3733" w14:textId="1A99E066" w:rsidR="006529D9" w:rsidRDefault="006529D9" w:rsidP="006529D9">
      <w:pPr>
        <w:pStyle w:val="Heading2"/>
        <w:jc w:val="center"/>
      </w:pPr>
      <w:r>
        <w:lastRenderedPageBreak/>
        <w:t>Bio</w:t>
      </w:r>
    </w:p>
    <w:p w14:paraId="0B027716" w14:textId="530E8037" w:rsidR="00744E16" w:rsidRDefault="00744E16" w:rsidP="00744E16">
      <w:pPr>
        <w:ind w:firstLine="720"/>
        <w:jc w:val="both"/>
      </w:pPr>
      <w:r>
        <w:t>Josh’s interest in blacksmithing began as a quiet fascination rather than a sudden decision. From a young age, he was drawn to creating useful objects rather than simply purchasing them.  From an interest in times before manufacturing, where everything was crafted by hand, to fantasy worlds where entire civilizations revolved around the forge, Josh always felt drawn to the flame of molten steel. That opportunity to try for himself came when he happened across a cheap anvil and took the chance and purchased it.  Slowly</w:t>
      </w:r>
      <w:r w:rsidR="009B7F98">
        <w:t>,</w:t>
      </w:r>
      <w:r>
        <w:t xml:space="preserve"> he built a small</w:t>
      </w:r>
      <w:r w:rsidR="009B7F98">
        <w:t>,</w:t>
      </w:r>
      <w:r>
        <w:t xml:space="preserve"> humble forge in his backyard, </w:t>
      </w:r>
      <w:r w:rsidR="009B7F98">
        <w:t>where he spends a lot of his free time, twisting the metal into the shapes he wants.</w:t>
      </w:r>
    </w:p>
    <w:p w14:paraId="0F1FE471" w14:textId="17FB37CA" w:rsidR="00744E16" w:rsidRDefault="00744E16" w:rsidP="00744E16">
      <w:pPr>
        <w:ind w:firstLine="720"/>
        <w:jc w:val="both"/>
      </w:pPr>
      <w:r>
        <w:t>Josh gravitates toward forging practical household items, valuing usefulness over display. For him, the most rewarding part of the craft is seeing something he made become part of everyday life. A typical day in the forge follows a steady routine: cleaning out the firepot, restocking coal, and lighting the forge. While the fire comes up to temperature, he decides whether to continue an existing project or begin something new, letting the rhythm of preparation set the pace for the work ahead.</w:t>
      </w:r>
    </w:p>
    <w:p w14:paraId="63F297D5" w14:textId="1B97FC54" w:rsidR="00744E16" w:rsidRDefault="00744E16" w:rsidP="00744E16">
      <w:pPr>
        <w:ind w:firstLine="720"/>
        <w:jc w:val="both"/>
      </w:pPr>
      <w:r>
        <w:t>He enjoys nearly every stage of the blacksmithing process, from shaping hot steel to refining final details. The greatest challenges arise when he pushes himself to try new techniques, especially when making knives, which require careful planning and attention to detail. Through blacksmithing, Josh has learned the value of patience and the importance of slowing down, as rushing often leads to mistakes. The craft has also deepened his appreciation for handmade metalwork, while making him more discerning about quality and pricing.</w:t>
      </w:r>
    </w:p>
    <w:p w14:paraId="76199A9A" w14:textId="39D67944" w:rsidR="006A69DC" w:rsidRDefault="009B7F98" w:rsidP="009B7F98">
      <w:pPr>
        <w:ind w:firstLine="720"/>
        <w:jc w:val="both"/>
      </w:pPr>
      <w:r>
        <w:t xml:space="preserve">Josh was diagnosed with Asperger’s Syndrome, which is now recognized to be a part of the </w:t>
      </w:r>
      <w:r w:rsidR="00744E16">
        <w:t>autism spectrum</w:t>
      </w:r>
      <w:r>
        <w:t xml:space="preserve"> umbrella</w:t>
      </w:r>
      <w:r w:rsidR="00744E16">
        <w:t>, and that influences how he approaches the craft. The repetition and focus required in forging can be grounding, and he tends to research techniques deeply rather than rely solely on imitation</w:t>
      </w:r>
      <w:r>
        <w:t xml:space="preserve">. Autism can cause a person to fixate on details and dive deeply into a single topic.  </w:t>
      </w:r>
      <w:r w:rsidR="00744E16">
        <w:t xml:space="preserve"> Looking ahead, he has no fixed expectations but hopes to continue improving and eventually sell more of the pieces he creates.</w:t>
      </w:r>
    </w:p>
    <w:p w14:paraId="570347CB" w14:textId="33E62963" w:rsidR="006A69DC" w:rsidRDefault="006A69DC">
      <w:r>
        <w:br w:type="page"/>
      </w:r>
    </w:p>
    <w:p w14:paraId="1FCE915C" w14:textId="77777777" w:rsidR="006A69DC" w:rsidRPr="006A69DC" w:rsidRDefault="006A69DC" w:rsidP="006A69DC"/>
    <w:p w14:paraId="6181280E" w14:textId="18E79A78" w:rsidR="006529D9" w:rsidRDefault="00D20FBF" w:rsidP="00D20FBF">
      <w:pPr>
        <w:pStyle w:val="Heading2"/>
        <w:jc w:val="center"/>
      </w:pPr>
      <w:r>
        <w:t>Images</w:t>
      </w:r>
    </w:p>
    <w:p w14:paraId="75A76AF7" w14:textId="0D8D1C99" w:rsidR="00D20FBF" w:rsidRDefault="00D20FBF" w:rsidP="00D20FBF">
      <w:pPr>
        <w:jc w:val="center"/>
      </w:pPr>
      <w:r>
        <w:rPr>
          <w:noProof/>
        </w:rPr>
        <w:drawing>
          <wp:inline distT="0" distB="0" distL="0" distR="0" wp14:anchorId="798EC291" wp14:editId="2791A9EF">
            <wp:extent cx="3541059" cy="3555813"/>
            <wp:effectExtent l="0" t="0" r="2540" b="635"/>
            <wp:docPr id="438366055" name="Picture 1" descr="A person wearing glasses and a banda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66055" name="Picture 1" descr="A person wearing glasses and a bandana&#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9719" cy="3574550"/>
                    </a:xfrm>
                    <a:prstGeom prst="rect">
                      <a:avLst/>
                    </a:prstGeom>
                  </pic:spPr>
                </pic:pic>
              </a:graphicData>
            </a:graphic>
          </wp:inline>
        </w:drawing>
      </w:r>
    </w:p>
    <w:p w14:paraId="4C7CE6C5" w14:textId="06778A16" w:rsidR="00D20FBF" w:rsidRDefault="00D20FBF" w:rsidP="00D20FBF">
      <w:pPr>
        <w:jc w:val="center"/>
      </w:pPr>
      <w:r>
        <w:t>Profile Picture.  Josh, in his forge, with his forging apron on, illuminated by the fire of the forge.</w:t>
      </w:r>
    </w:p>
    <w:p w14:paraId="1F089763" w14:textId="27A465B7" w:rsidR="00D20FBF" w:rsidRDefault="00D20FBF">
      <w:r>
        <w:br w:type="page"/>
      </w:r>
    </w:p>
    <w:p w14:paraId="40965624" w14:textId="77777777" w:rsidR="000B48C0" w:rsidRDefault="000B48C0" w:rsidP="00D20FBF">
      <w:pPr>
        <w:jc w:val="center"/>
        <w:sectPr w:rsidR="000B48C0" w:rsidSect="000B48C0">
          <w:headerReference w:type="even" r:id="rId10"/>
          <w:headerReference w:type="default" r:id="rId11"/>
          <w:headerReference w:type="first" r:id="rId12"/>
          <w:pgSz w:w="12240" w:h="15840"/>
          <w:pgMar w:top="1440" w:right="1440" w:bottom="1440" w:left="1440" w:header="720" w:footer="720" w:gutter="0"/>
          <w:cols w:space="720"/>
          <w:titlePg/>
          <w:docGrid w:linePitch="360"/>
        </w:sectPr>
      </w:pPr>
    </w:p>
    <w:p w14:paraId="2B8E090D" w14:textId="77777777" w:rsidR="00E54B5B" w:rsidRDefault="00E54B5B" w:rsidP="00D20FBF">
      <w:pPr>
        <w:jc w:val="center"/>
      </w:pPr>
    </w:p>
    <w:p w14:paraId="635FC7BF" w14:textId="77777777" w:rsidR="00E54B5B" w:rsidRDefault="00E54B5B" w:rsidP="00D20FBF">
      <w:pPr>
        <w:jc w:val="center"/>
      </w:pPr>
    </w:p>
    <w:p w14:paraId="5AEC57B0" w14:textId="77777777" w:rsidR="00E54B5B" w:rsidRDefault="00E54B5B" w:rsidP="00D20FBF">
      <w:pPr>
        <w:jc w:val="center"/>
      </w:pPr>
    </w:p>
    <w:p w14:paraId="12D131CC" w14:textId="77777777" w:rsidR="00E54B5B" w:rsidRDefault="00E54B5B" w:rsidP="00D20FBF">
      <w:pPr>
        <w:jc w:val="center"/>
      </w:pPr>
    </w:p>
    <w:p w14:paraId="2D660C14" w14:textId="77777777" w:rsidR="00E54B5B" w:rsidRDefault="00E54B5B" w:rsidP="00D20FBF">
      <w:pPr>
        <w:jc w:val="center"/>
      </w:pPr>
    </w:p>
    <w:p w14:paraId="37C53859" w14:textId="77777777" w:rsidR="00E54B5B" w:rsidRDefault="00E54B5B">
      <w:r>
        <w:br w:type="page"/>
      </w:r>
    </w:p>
    <w:p w14:paraId="7FDFB492" w14:textId="77777777" w:rsidR="00E54B5B" w:rsidRDefault="00E54B5B" w:rsidP="00D20FBF">
      <w:pPr>
        <w:jc w:val="center"/>
      </w:pPr>
    </w:p>
    <w:p w14:paraId="7EA4ADC9" w14:textId="7AFAA23B" w:rsidR="00E54B5B" w:rsidRDefault="00E54B5B" w:rsidP="00E54B5B">
      <w:pPr>
        <w:pStyle w:val="Heading2"/>
        <w:jc w:val="center"/>
      </w:pPr>
      <w:r>
        <w:t>Accomplishments</w:t>
      </w:r>
    </w:p>
    <w:p w14:paraId="7C2EAC50" w14:textId="77777777" w:rsidR="00E54B5B" w:rsidRDefault="00E54B5B" w:rsidP="00D20FBF">
      <w:pPr>
        <w:jc w:val="center"/>
        <w:sectPr w:rsidR="00E54B5B" w:rsidSect="00E54B5B">
          <w:type w:val="continuous"/>
          <w:pgSz w:w="12240" w:h="15840"/>
          <w:pgMar w:top="1440" w:right="1440" w:bottom="1440" w:left="1440" w:header="720" w:footer="720" w:gutter="0"/>
          <w:cols w:space="720"/>
          <w:titlePg/>
          <w:docGrid w:linePitch="360"/>
        </w:sectPr>
      </w:pPr>
    </w:p>
    <w:p w14:paraId="68DEF286" w14:textId="11FCC561" w:rsidR="00D20FBF" w:rsidRDefault="00BB508E" w:rsidP="00D20FBF">
      <w:pPr>
        <w:jc w:val="center"/>
      </w:pPr>
      <w:r>
        <w:rPr>
          <w:noProof/>
        </w:rPr>
        <w:drawing>
          <wp:inline distT="0" distB="0" distL="0" distR="0" wp14:anchorId="292CD9EE" wp14:editId="0544482D">
            <wp:extent cx="1676400" cy="2235200"/>
            <wp:effectExtent l="0" t="0" r="0" b="0"/>
            <wp:docPr id="1769858154" name="Picture 1" descr="A knife and cleaver on a woo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58154" name="Picture 1" descr="A knife and cleaver on a wood surfac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6400" cy="2235200"/>
                    </a:xfrm>
                    <a:prstGeom prst="rect">
                      <a:avLst/>
                    </a:prstGeom>
                  </pic:spPr>
                </pic:pic>
              </a:graphicData>
            </a:graphic>
          </wp:inline>
        </w:drawing>
      </w:r>
    </w:p>
    <w:p w14:paraId="2ACFA25C" w14:textId="495A0D95" w:rsidR="00D20FBF" w:rsidRDefault="00D20FBF" w:rsidP="00D20FBF">
      <w:pPr>
        <w:jc w:val="center"/>
      </w:pPr>
      <w:r>
        <w:t xml:space="preserve">Some of Josh’s first </w:t>
      </w:r>
      <w:r w:rsidR="005A0848">
        <w:t>knives</w:t>
      </w:r>
    </w:p>
    <w:p w14:paraId="4C03BB00" w14:textId="77777777" w:rsidR="00072B3D" w:rsidRDefault="00072B3D" w:rsidP="00D20FBF">
      <w:pPr>
        <w:jc w:val="center"/>
      </w:pPr>
    </w:p>
    <w:p w14:paraId="65117894" w14:textId="1760D7A1" w:rsidR="005A0848" w:rsidRDefault="005A0848" w:rsidP="00D20FBF">
      <w:pPr>
        <w:jc w:val="center"/>
      </w:pPr>
      <w:r w:rsidRPr="005A0848">
        <w:rPr>
          <w:noProof/>
        </w:rPr>
        <w:drawing>
          <wp:inline distT="0" distB="0" distL="0" distR="0" wp14:anchorId="57E56D61" wp14:editId="49F82255">
            <wp:extent cx="1676400" cy="2977515"/>
            <wp:effectExtent l="0" t="0" r="0" b="0"/>
            <wp:docPr id="902309142" name="Picture 1" descr="A hand holding a rusty h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9142" name="Picture 1" descr="A hand holding a rusty hook&#10;&#10;AI-generated content may be incorrect."/>
                    <pic:cNvPicPr/>
                  </pic:nvPicPr>
                  <pic:blipFill>
                    <a:blip r:embed="rId14"/>
                    <a:stretch>
                      <a:fillRect/>
                    </a:stretch>
                  </pic:blipFill>
                  <pic:spPr>
                    <a:xfrm>
                      <a:off x="0" y="0"/>
                      <a:ext cx="1676400" cy="2977515"/>
                    </a:xfrm>
                    <a:prstGeom prst="rect">
                      <a:avLst/>
                    </a:prstGeom>
                  </pic:spPr>
                </pic:pic>
              </a:graphicData>
            </a:graphic>
          </wp:inline>
        </w:drawing>
      </w:r>
    </w:p>
    <w:p w14:paraId="76BA5AFD" w14:textId="2D6133B6" w:rsidR="005A0848" w:rsidRDefault="005A0848" w:rsidP="00D20FBF">
      <w:pPr>
        <w:jc w:val="center"/>
      </w:pPr>
      <w:r>
        <w:t>The first thing Josh forged.  A key hook to hang on the wall.</w:t>
      </w:r>
    </w:p>
    <w:p w14:paraId="0F4D6E32" w14:textId="4F4A00E7" w:rsidR="00072B3D" w:rsidRDefault="00072B3D" w:rsidP="00D20FBF">
      <w:pPr>
        <w:jc w:val="center"/>
      </w:pPr>
      <w:r>
        <w:br w:type="column"/>
      </w:r>
      <w:r>
        <w:rPr>
          <w:noProof/>
        </w:rPr>
        <w:drawing>
          <wp:inline distT="0" distB="0" distL="0" distR="0" wp14:anchorId="15EB38D7" wp14:editId="45677C2D">
            <wp:extent cx="1676400" cy="2235200"/>
            <wp:effectExtent l="0" t="0" r="0" b="0"/>
            <wp:docPr id="479299650" name="Picture 3" descr="A knife on a cutting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99650" name="Picture 3" descr="A knife on a cutting boar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6400" cy="2235200"/>
                    </a:xfrm>
                    <a:prstGeom prst="rect">
                      <a:avLst/>
                    </a:prstGeom>
                  </pic:spPr>
                </pic:pic>
              </a:graphicData>
            </a:graphic>
          </wp:inline>
        </w:drawing>
      </w:r>
    </w:p>
    <w:p w14:paraId="17A76BDA" w14:textId="3ACAD85E" w:rsidR="005A0848" w:rsidRDefault="00072B3D" w:rsidP="005A0848">
      <w:pPr>
        <w:jc w:val="center"/>
      </w:pPr>
      <w:r>
        <w:t>A more polished Knife, one of the first Josh sold</w:t>
      </w:r>
    </w:p>
    <w:p w14:paraId="06AED516" w14:textId="77777777" w:rsidR="009D2F35" w:rsidRDefault="009D2F35" w:rsidP="005A0848">
      <w:pPr>
        <w:jc w:val="center"/>
      </w:pPr>
    </w:p>
    <w:p w14:paraId="0DDE66CD" w14:textId="0D758E90" w:rsidR="009D2F35" w:rsidRDefault="009D2F35" w:rsidP="005A0848">
      <w:pPr>
        <w:jc w:val="center"/>
      </w:pPr>
      <w:r>
        <w:rPr>
          <w:noProof/>
        </w:rPr>
        <w:drawing>
          <wp:inline distT="0" distB="0" distL="0" distR="0" wp14:anchorId="71EAD671" wp14:editId="35BA3AE6">
            <wp:extent cx="1676400" cy="1243965"/>
            <wp:effectExtent l="0" t="0" r="0" b="635"/>
            <wp:docPr id="1577593096" name="Picture 1" descr="A metal object on a woo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93096" name="Picture 1" descr="A metal object on a wood surfac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6400" cy="1243965"/>
                    </a:xfrm>
                    <a:prstGeom prst="rect">
                      <a:avLst/>
                    </a:prstGeom>
                  </pic:spPr>
                </pic:pic>
              </a:graphicData>
            </a:graphic>
          </wp:inline>
        </w:drawing>
      </w:r>
    </w:p>
    <w:p w14:paraId="33F741D6" w14:textId="77777777" w:rsidR="009D2F35" w:rsidRDefault="009D2F35" w:rsidP="005A0848">
      <w:pPr>
        <w:jc w:val="center"/>
      </w:pPr>
    </w:p>
    <w:p w14:paraId="7B8CB846" w14:textId="2BA76A5F" w:rsidR="009D2F35" w:rsidRDefault="009D2F35" w:rsidP="005A0848">
      <w:pPr>
        <w:jc w:val="center"/>
      </w:pPr>
      <w:r>
        <w:t>A Nordic Cross, something that interests Josh about Nordic Culture</w:t>
      </w:r>
    </w:p>
    <w:p w14:paraId="1E518816" w14:textId="77777777" w:rsidR="009D2F35" w:rsidRDefault="009D2F35" w:rsidP="005A0848">
      <w:pPr>
        <w:jc w:val="center"/>
      </w:pPr>
    </w:p>
    <w:p w14:paraId="7AF54C9A" w14:textId="77777777" w:rsidR="00E54B5B" w:rsidRDefault="00E54B5B" w:rsidP="00E54B5B">
      <w:pPr>
        <w:jc w:val="center"/>
      </w:pPr>
      <w:r>
        <w:br w:type="column"/>
      </w:r>
      <w:r>
        <w:rPr>
          <w:noProof/>
        </w:rPr>
        <w:drawing>
          <wp:inline distT="0" distB="0" distL="0" distR="0" wp14:anchorId="48375B2D" wp14:editId="0EB1B7AD">
            <wp:extent cx="1676400" cy="2977515"/>
            <wp:effectExtent l="0" t="0" r="0" b="0"/>
            <wp:docPr id="1070106001" name="Picture 4" descr="A group of metal sco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94367" name="Picture 4" descr="A group of metal scoop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76400" cy="2977515"/>
                    </a:xfrm>
                    <a:prstGeom prst="rect">
                      <a:avLst/>
                    </a:prstGeom>
                  </pic:spPr>
                </pic:pic>
              </a:graphicData>
            </a:graphic>
          </wp:inline>
        </w:drawing>
      </w:r>
    </w:p>
    <w:p w14:paraId="2F88B698" w14:textId="46B96749" w:rsidR="00E54B5B" w:rsidRDefault="00E54B5B" w:rsidP="00E54B5B">
      <w:pPr>
        <w:jc w:val="center"/>
      </w:pPr>
      <w:r>
        <w:t>Some scoops Josh made, for practical purposes, around the house.</w:t>
      </w:r>
    </w:p>
    <w:p w14:paraId="6B998C84" w14:textId="77777777" w:rsidR="009D2F35" w:rsidRDefault="009D2F35" w:rsidP="00E54B5B">
      <w:pPr>
        <w:jc w:val="center"/>
      </w:pPr>
    </w:p>
    <w:p w14:paraId="1DBC198B" w14:textId="4D338E39" w:rsidR="009D2F35" w:rsidRDefault="009D2F35" w:rsidP="00E54B5B">
      <w:pPr>
        <w:jc w:val="center"/>
      </w:pPr>
      <w:r>
        <w:rPr>
          <w:noProof/>
        </w:rPr>
        <w:drawing>
          <wp:inline distT="0" distB="0" distL="0" distR="0" wp14:anchorId="4DE41239" wp14:editId="5327B792">
            <wp:extent cx="1676400" cy="2099310"/>
            <wp:effectExtent l="0" t="0" r="0" b="0"/>
            <wp:docPr id="1887218382" name="Picture 3" descr="A metal hammer on a wood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18382" name="Picture 3" descr="A metal hammer on a wooden surfa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76400" cy="2099310"/>
                    </a:xfrm>
                    <a:prstGeom prst="rect">
                      <a:avLst/>
                    </a:prstGeom>
                  </pic:spPr>
                </pic:pic>
              </a:graphicData>
            </a:graphic>
          </wp:inline>
        </w:drawing>
      </w:r>
    </w:p>
    <w:p w14:paraId="2B0170BA" w14:textId="77777777" w:rsidR="009D2F35" w:rsidRDefault="009D2F35" w:rsidP="00E54B5B">
      <w:pPr>
        <w:jc w:val="center"/>
      </w:pPr>
    </w:p>
    <w:p w14:paraId="65834EC2" w14:textId="4926981F" w:rsidR="009D2F35" w:rsidRDefault="009D2F35" w:rsidP="00E54B5B">
      <w:pPr>
        <w:jc w:val="center"/>
      </w:pPr>
      <w:r>
        <w:t>A Mjolnir Pendant.  More Nordic Culture crafts.</w:t>
      </w:r>
    </w:p>
    <w:p w14:paraId="51BC2EC4" w14:textId="77777777" w:rsidR="00E54B5B" w:rsidRDefault="00E54B5B">
      <w:r>
        <w:br w:type="page"/>
      </w:r>
    </w:p>
    <w:p w14:paraId="6BE18BB4" w14:textId="77777777" w:rsidR="00E54B5B" w:rsidRDefault="00E54B5B" w:rsidP="00E54B5B">
      <w:pPr>
        <w:jc w:val="center"/>
      </w:pPr>
    </w:p>
    <w:p w14:paraId="08F12FB3" w14:textId="2AD1A86E" w:rsidR="00E54B5B" w:rsidRDefault="00E54B5B" w:rsidP="00D20FBF">
      <w:pPr>
        <w:jc w:val="center"/>
      </w:pPr>
    </w:p>
    <w:p w14:paraId="25957512" w14:textId="77777777" w:rsidR="00E54B5B" w:rsidRDefault="00E54B5B" w:rsidP="00D20FBF">
      <w:pPr>
        <w:jc w:val="center"/>
        <w:sectPr w:rsidR="00E54B5B" w:rsidSect="00E54B5B">
          <w:type w:val="continuous"/>
          <w:pgSz w:w="12240" w:h="15840"/>
          <w:pgMar w:top="1440" w:right="1440" w:bottom="1440" w:left="1440" w:header="720" w:footer="720" w:gutter="0"/>
          <w:cols w:num="3" w:space="720"/>
          <w:titlePg/>
          <w:docGrid w:linePitch="360"/>
        </w:sectPr>
      </w:pPr>
    </w:p>
    <w:p w14:paraId="23FA3CD7" w14:textId="77777777" w:rsidR="00072B3D" w:rsidRDefault="00072B3D" w:rsidP="00D20FBF">
      <w:pPr>
        <w:jc w:val="center"/>
      </w:pPr>
    </w:p>
    <w:p w14:paraId="6AF8744F" w14:textId="5A34C1B3" w:rsidR="00072B3D" w:rsidRDefault="00E54B5B" w:rsidP="00E54B5B">
      <w:pPr>
        <w:pStyle w:val="Heading2"/>
        <w:jc w:val="center"/>
      </w:pPr>
      <w:r>
        <w:t>Hobbies</w:t>
      </w:r>
      <w:r w:rsidR="00AE1B77">
        <w:t>-Stock Photos</w:t>
      </w:r>
    </w:p>
    <w:p w14:paraId="2E1AF420" w14:textId="77777777" w:rsidR="00072B3D" w:rsidRDefault="00072B3D" w:rsidP="00AE1B77"/>
    <w:p w14:paraId="34F7DF39" w14:textId="77777777" w:rsidR="00AE1B77" w:rsidRDefault="00AE1B77" w:rsidP="00D20FBF">
      <w:pPr>
        <w:jc w:val="center"/>
        <w:sectPr w:rsidR="00AE1B77" w:rsidSect="00E54B5B">
          <w:type w:val="continuous"/>
          <w:pgSz w:w="12240" w:h="15840"/>
          <w:pgMar w:top="1440" w:right="1440" w:bottom="1440" w:left="1440" w:header="720" w:footer="720" w:gutter="0"/>
          <w:cols w:space="720"/>
          <w:titlePg/>
          <w:docGrid w:linePitch="360"/>
        </w:sectPr>
      </w:pPr>
    </w:p>
    <w:p w14:paraId="34DA45D3" w14:textId="0BA8B655" w:rsidR="00072B3D" w:rsidRDefault="00072B3D" w:rsidP="00D20FBF">
      <w:pPr>
        <w:jc w:val="center"/>
      </w:pPr>
      <w:r>
        <w:rPr>
          <w:noProof/>
        </w:rPr>
        <w:drawing>
          <wp:inline distT="0" distB="0" distL="0" distR="0" wp14:anchorId="6267904D" wp14:editId="0A15E6CF">
            <wp:extent cx="1676400" cy="1113790"/>
            <wp:effectExtent l="0" t="0" r="0" b="3810"/>
            <wp:docPr id="383146186" name="Picture 6" descr="A person hammering a metal on an anv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46186" name="Picture 6" descr="A person hammering a metal on an anvil&#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76400" cy="1113790"/>
                    </a:xfrm>
                    <a:prstGeom prst="rect">
                      <a:avLst/>
                    </a:prstGeom>
                  </pic:spPr>
                </pic:pic>
              </a:graphicData>
            </a:graphic>
          </wp:inline>
        </w:drawing>
      </w:r>
    </w:p>
    <w:p w14:paraId="41747FDF" w14:textId="74EF4A3D" w:rsidR="00072B3D" w:rsidRDefault="00072B3D" w:rsidP="00D20FBF">
      <w:pPr>
        <w:jc w:val="center"/>
      </w:pPr>
      <w:r>
        <w:t>Stock image (iStock) of a blade being hammered on an Anvil.</w:t>
      </w:r>
    </w:p>
    <w:p w14:paraId="0179AF0A" w14:textId="77777777" w:rsidR="00E54B5B" w:rsidRDefault="00E54B5B" w:rsidP="00D20FBF">
      <w:pPr>
        <w:jc w:val="center"/>
      </w:pPr>
    </w:p>
    <w:p w14:paraId="7CED37E8" w14:textId="77777777" w:rsidR="00E54B5B" w:rsidRDefault="00E54B5B" w:rsidP="00E54B5B">
      <w:pPr>
        <w:jc w:val="center"/>
      </w:pPr>
    </w:p>
    <w:p w14:paraId="3386B243" w14:textId="77777777" w:rsidR="00E54B5B" w:rsidRDefault="00E54B5B" w:rsidP="00E54B5B">
      <w:pPr>
        <w:jc w:val="center"/>
      </w:pPr>
    </w:p>
    <w:p w14:paraId="51717082" w14:textId="77777777" w:rsidR="00E54B5B" w:rsidRDefault="00E54B5B" w:rsidP="00E54B5B">
      <w:pPr>
        <w:jc w:val="center"/>
      </w:pPr>
      <w:r>
        <w:rPr>
          <w:noProof/>
        </w:rPr>
        <w:drawing>
          <wp:inline distT="0" distB="0" distL="0" distR="0" wp14:anchorId="035B584B" wp14:editId="6256E234">
            <wp:extent cx="1676400" cy="1115060"/>
            <wp:effectExtent l="0" t="0" r="0" b="2540"/>
            <wp:docPr id="763552567" name="Picture 5" descr="A fire burning in a squar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52567" name="Picture 5" descr="A fire burning in a square box&#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76400" cy="1115060"/>
                    </a:xfrm>
                    <a:prstGeom prst="rect">
                      <a:avLst/>
                    </a:prstGeom>
                  </pic:spPr>
                </pic:pic>
              </a:graphicData>
            </a:graphic>
          </wp:inline>
        </w:drawing>
      </w:r>
    </w:p>
    <w:p w14:paraId="07F5FF99" w14:textId="77777777" w:rsidR="00E54B5B" w:rsidRDefault="00E54B5B" w:rsidP="00E54B5B">
      <w:pPr>
        <w:jc w:val="center"/>
      </w:pPr>
      <w:r>
        <w:t>Stock image (iStock) of a blade in a forge.</w:t>
      </w:r>
    </w:p>
    <w:p w14:paraId="1B328A38" w14:textId="77777777" w:rsidR="00E54B5B" w:rsidRDefault="00E54B5B" w:rsidP="00D20FBF">
      <w:pPr>
        <w:jc w:val="center"/>
      </w:pPr>
    </w:p>
    <w:p w14:paraId="42F616AC" w14:textId="7AFADEA3" w:rsidR="00072B3D" w:rsidRDefault="00072B3D" w:rsidP="00E54B5B"/>
    <w:p w14:paraId="68EA4796" w14:textId="77777777" w:rsidR="00072B3D" w:rsidRDefault="00072B3D" w:rsidP="00D20FBF">
      <w:pPr>
        <w:jc w:val="center"/>
      </w:pPr>
    </w:p>
    <w:p w14:paraId="05A12799" w14:textId="77777777" w:rsidR="00072B3D" w:rsidRDefault="00072B3D" w:rsidP="00D20FBF">
      <w:pPr>
        <w:jc w:val="center"/>
      </w:pPr>
    </w:p>
    <w:p w14:paraId="3D9B3FBF" w14:textId="77777777" w:rsidR="00072B3D" w:rsidRDefault="00072B3D" w:rsidP="00D20FBF">
      <w:pPr>
        <w:jc w:val="center"/>
      </w:pPr>
    </w:p>
    <w:p w14:paraId="74B8405C" w14:textId="3F19A78F" w:rsidR="00072B3D" w:rsidRDefault="00072B3D" w:rsidP="00D20FBF">
      <w:pPr>
        <w:jc w:val="center"/>
      </w:pPr>
      <w:r>
        <w:rPr>
          <w:noProof/>
        </w:rPr>
        <w:drawing>
          <wp:inline distT="0" distB="0" distL="0" distR="0" wp14:anchorId="563DED18" wp14:editId="0E26C42C">
            <wp:extent cx="1676400" cy="1113790"/>
            <wp:effectExtent l="0" t="0" r="0" b="3810"/>
            <wp:docPr id="1236059526" name="Picture 7" descr="A close-up of a lit up piece of 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59526" name="Picture 7" descr="A close-up of a lit up piece of ic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76400" cy="1113790"/>
                    </a:xfrm>
                    <a:prstGeom prst="rect">
                      <a:avLst/>
                    </a:prstGeom>
                  </pic:spPr>
                </pic:pic>
              </a:graphicData>
            </a:graphic>
          </wp:inline>
        </w:drawing>
      </w:r>
    </w:p>
    <w:p w14:paraId="7DECD23B" w14:textId="21C498CD" w:rsidR="00072B3D" w:rsidRDefault="00072B3D" w:rsidP="00D20FBF">
      <w:pPr>
        <w:jc w:val="center"/>
      </w:pPr>
      <w:r>
        <w:t>Stock image (iStock) of a piece of molten steel, ready to be shaped.</w:t>
      </w:r>
    </w:p>
    <w:p w14:paraId="550870D4" w14:textId="77777777" w:rsidR="00E54B5B" w:rsidRDefault="00E54B5B" w:rsidP="00D20FBF">
      <w:pPr>
        <w:jc w:val="center"/>
        <w:sectPr w:rsidR="00E54B5B" w:rsidSect="00AE1B77">
          <w:type w:val="continuous"/>
          <w:pgSz w:w="12240" w:h="15840"/>
          <w:pgMar w:top="1440" w:right="1440" w:bottom="1440" w:left="1440" w:header="720" w:footer="720" w:gutter="0"/>
          <w:cols w:num="3" w:space="720"/>
          <w:titlePg/>
          <w:docGrid w:linePitch="360"/>
        </w:sectPr>
      </w:pPr>
    </w:p>
    <w:p w14:paraId="1375D3AF" w14:textId="72D54F6F" w:rsidR="000B48C0" w:rsidRDefault="000B48C0" w:rsidP="00D20FBF">
      <w:pPr>
        <w:jc w:val="center"/>
      </w:pPr>
      <w:r>
        <w:br w:type="page"/>
      </w:r>
    </w:p>
    <w:p w14:paraId="62737C2B" w14:textId="77777777" w:rsidR="000B48C0" w:rsidRDefault="000B48C0" w:rsidP="00D20FBF">
      <w:pPr>
        <w:jc w:val="center"/>
        <w:sectPr w:rsidR="000B48C0" w:rsidSect="000B48C0">
          <w:type w:val="continuous"/>
          <w:pgSz w:w="12240" w:h="15840"/>
          <w:pgMar w:top="1440" w:right="1440" w:bottom="1440" w:left="1440" w:header="720" w:footer="720" w:gutter="0"/>
          <w:cols w:num="3" w:space="720"/>
          <w:titlePg/>
          <w:docGrid w:linePitch="360"/>
        </w:sectPr>
      </w:pPr>
    </w:p>
    <w:p w14:paraId="7C5538FA" w14:textId="614FFD7A" w:rsidR="000B48C0" w:rsidRDefault="000B48C0" w:rsidP="00D20FBF">
      <w:pPr>
        <w:jc w:val="center"/>
      </w:pPr>
      <w:r>
        <w:br w:type="page"/>
      </w:r>
    </w:p>
    <w:p w14:paraId="54BC2229" w14:textId="2B699A17" w:rsidR="000B48C0" w:rsidRDefault="000B48C0" w:rsidP="000B48C0">
      <w:pPr>
        <w:pStyle w:val="Heading2"/>
        <w:jc w:val="center"/>
      </w:pPr>
      <w:r>
        <w:lastRenderedPageBreak/>
        <w:t>Style Guide:</w:t>
      </w:r>
    </w:p>
    <w:p w14:paraId="4C48C854" w14:textId="77777777" w:rsidR="000B48C0" w:rsidRDefault="000B48C0" w:rsidP="000B48C0"/>
    <w:p w14:paraId="76DD74C8" w14:textId="77777777" w:rsidR="000B48C0" w:rsidRPr="000B48C0" w:rsidRDefault="000B48C0" w:rsidP="000B48C0">
      <w:pPr>
        <w:pStyle w:val="Heading2"/>
      </w:pPr>
      <w:r w:rsidRPr="000B48C0">
        <w:t>1. Design Direction &amp; Rationale</w:t>
      </w:r>
    </w:p>
    <w:p w14:paraId="36AB51DD" w14:textId="2B1D6D1D" w:rsidR="000B48C0" w:rsidRPr="000B48C0" w:rsidRDefault="000B48C0" w:rsidP="0071615A">
      <w:pPr>
        <w:jc w:val="both"/>
      </w:pPr>
      <w:r w:rsidRPr="000B48C0">
        <w:t xml:space="preserve">The visual direction of this site is inspired by blacksmithing as a craft: strong, grounded, functional, and timeless. The design emphasizes structure, clarity, and intentional simplicity. Decorative elements are </w:t>
      </w:r>
      <w:r w:rsidR="0071615A" w:rsidRPr="000B48C0">
        <w:t>minimal,</w:t>
      </w:r>
      <w:r w:rsidRPr="000B48C0">
        <w:t xml:space="preserve"> so the focus remains on Joshua’s work, process, and story. The overall aesthetic reflects durability, focus, and precision rather than trends or visual noise.</w:t>
      </w:r>
    </w:p>
    <w:p w14:paraId="65705550" w14:textId="77777777" w:rsidR="000B48C0" w:rsidRPr="000B48C0" w:rsidRDefault="000B48C0" w:rsidP="000B48C0">
      <w:pPr>
        <w:pStyle w:val="Heading2"/>
      </w:pPr>
      <w:r w:rsidRPr="000B48C0">
        <w:t>2. Color Palette</w:t>
      </w:r>
    </w:p>
    <w:p w14:paraId="2185C996" w14:textId="77777777" w:rsidR="000B48C0" w:rsidRPr="000B48C0" w:rsidRDefault="000B48C0" w:rsidP="000B48C0">
      <w:r w:rsidRPr="000B48C0">
        <w:t>The color palette draws inspiration from the forge environment: steel, fire, and earth.</w:t>
      </w:r>
    </w:p>
    <w:p w14:paraId="24934C12" w14:textId="77777777" w:rsidR="000B48C0" w:rsidRPr="000B48C0" w:rsidRDefault="000B48C0" w:rsidP="000B48C0">
      <w:pPr>
        <w:spacing w:after="0"/>
        <w:rPr>
          <w:rStyle w:val="IntenseReference"/>
        </w:rPr>
      </w:pPr>
      <w:r w:rsidRPr="000B48C0">
        <w:rPr>
          <w:rStyle w:val="IntenseReference"/>
        </w:rPr>
        <w:t>Primary Colors</w:t>
      </w:r>
    </w:p>
    <w:p w14:paraId="41DA1A71" w14:textId="77777777" w:rsidR="000B48C0" w:rsidRPr="000B48C0" w:rsidRDefault="000B48C0" w:rsidP="000B48C0">
      <w:pPr>
        <w:numPr>
          <w:ilvl w:val="0"/>
          <w:numId w:val="1"/>
        </w:numPr>
        <w:spacing w:after="0"/>
      </w:pPr>
      <w:r w:rsidRPr="000B48C0">
        <w:rPr>
          <w:b/>
          <w:bCs/>
        </w:rPr>
        <w:t>Charcoal Black</w:t>
      </w:r>
      <w:r w:rsidRPr="000B48C0">
        <w:t xml:space="preserve"> – #1F1F1F</w:t>
      </w:r>
      <w:r w:rsidRPr="000B48C0">
        <w:br/>
      </w:r>
      <w:r w:rsidRPr="000B48C0">
        <w:rPr>
          <w:i/>
          <w:iCs/>
        </w:rPr>
        <w:t>Primary background color. Represents iron, strength, and focus.</w:t>
      </w:r>
    </w:p>
    <w:p w14:paraId="67353AF6" w14:textId="77777777" w:rsidR="000B48C0" w:rsidRPr="000B48C0" w:rsidRDefault="000B48C0" w:rsidP="000B48C0">
      <w:pPr>
        <w:numPr>
          <w:ilvl w:val="0"/>
          <w:numId w:val="1"/>
        </w:numPr>
        <w:spacing w:after="0"/>
      </w:pPr>
      <w:r w:rsidRPr="000B48C0">
        <w:rPr>
          <w:b/>
          <w:bCs/>
        </w:rPr>
        <w:t>Forged Steel Gray</w:t>
      </w:r>
      <w:r w:rsidRPr="000B48C0">
        <w:t xml:space="preserve"> – #4A4A4A</w:t>
      </w:r>
      <w:r w:rsidRPr="000B48C0">
        <w:br/>
      </w:r>
      <w:r w:rsidRPr="000B48C0">
        <w:rPr>
          <w:i/>
          <w:iCs/>
        </w:rPr>
        <w:t>Secondary background and structural elements such as headers or footers.</w:t>
      </w:r>
    </w:p>
    <w:p w14:paraId="0023EE60" w14:textId="77777777" w:rsidR="000B48C0" w:rsidRPr="000B48C0" w:rsidRDefault="000B48C0" w:rsidP="000B48C0">
      <w:pPr>
        <w:spacing w:after="0"/>
        <w:rPr>
          <w:rStyle w:val="IntenseReference"/>
        </w:rPr>
      </w:pPr>
      <w:r w:rsidRPr="000B48C0">
        <w:rPr>
          <w:rStyle w:val="IntenseReference"/>
        </w:rPr>
        <w:t>Accent Colors</w:t>
      </w:r>
    </w:p>
    <w:p w14:paraId="7D7C87C7" w14:textId="77777777" w:rsidR="000B48C0" w:rsidRPr="000B48C0" w:rsidRDefault="000B48C0" w:rsidP="000B48C0">
      <w:pPr>
        <w:numPr>
          <w:ilvl w:val="0"/>
          <w:numId w:val="2"/>
        </w:numPr>
        <w:spacing w:after="0"/>
      </w:pPr>
      <w:r w:rsidRPr="000B48C0">
        <w:rPr>
          <w:b/>
          <w:bCs/>
        </w:rPr>
        <w:t>Forge Orange</w:t>
      </w:r>
      <w:r w:rsidRPr="000B48C0">
        <w:t xml:space="preserve"> – #C65A1E</w:t>
      </w:r>
      <w:r w:rsidRPr="000B48C0">
        <w:br/>
      </w:r>
      <w:r w:rsidRPr="000B48C0">
        <w:rPr>
          <w:i/>
          <w:iCs/>
        </w:rPr>
        <w:t>Accent color used sparingly for buttons, links, or highlights. Represents heat and fire.</w:t>
      </w:r>
    </w:p>
    <w:p w14:paraId="2D71D242" w14:textId="77777777" w:rsidR="000B48C0" w:rsidRPr="000B48C0" w:rsidRDefault="000B48C0" w:rsidP="000B48C0">
      <w:pPr>
        <w:numPr>
          <w:ilvl w:val="0"/>
          <w:numId w:val="2"/>
        </w:numPr>
        <w:spacing w:after="0"/>
      </w:pPr>
      <w:r w:rsidRPr="000B48C0">
        <w:rPr>
          <w:b/>
          <w:bCs/>
        </w:rPr>
        <w:t>Warm Ash</w:t>
      </w:r>
      <w:r w:rsidRPr="000B48C0">
        <w:t xml:space="preserve"> – #D8D2C8</w:t>
      </w:r>
      <w:r w:rsidRPr="000B48C0">
        <w:br/>
      </w:r>
      <w:r w:rsidRPr="000B48C0">
        <w:rPr>
          <w:i/>
          <w:iCs/>
        </w:rPr>
        <w:t>Used for section backgrounds or subtle contrast areas to soften the design.</w:t>
      </w:r>
    </w:p>
    <w:p w14:paraId="029C0486" w14:textId="77777777" w:rsidR="000B48C0" w:rsidRPr="000B48C0" w:rsidRDefault="000B48C0" w:rsidP="000B48C0">
      <w:pPr>
        <w:spacing w:after="0"/>
        <w:rPr>
          <w:rStyle w:val="IntenseReference"/>
        </w:rPr>
      </w:pPr>
      <w:r w:rsidRPr="000B48C0">
        <w:rPr>
          <w:rStyle w:val="IntenseReference"/>
        </w:rPr>
        <w:t>Text Color</w:t>
      </w:r>
    </w:p>
    <w:p w14:paraId="2E018A3F" w14:textId="77777777" w:rsidR="00391AE7" w:rsidRPr="00391AE7" w:rsidRDefault="000B48C0" w:rsidP="00EB7370">
      <w:pPr>
        <w:numPr>
          <w:ilvl w:val="0"/>
          <w:numId w:val="3"/>
        </w:numPr>
      </w:pPr>
      <w:r w:rsidRPr="000B48C0">
        <w:rPr>
          <w:b/>
          <w:bCs/>
        </w:rPr>
        <w:t>Off-White</w:t>
      </w:r>
      <w:r w:rsidRPr="000B48C0">
        <w:t xml:space="preserve"> – #F2F2F2</w:t>
      </w:r>
      <w:r w:rsidRPr="000B48C0">
        <w:br/>
      </w:r>
      <w:r w:rsidRPr="000B48C0">
        <w:rPr>
          <w:i/>
          <w:iCs/>
        </w:rPr>
        <w:t>Primary body text color for readability against dark backgrounds.</w:t>
      </w:r>
    </w:p>
    <w:p w14:paraId="1CEEF08C" w14:textId="4F709B45" w:rsidR="00EB7370" w:rsidRDefault="00391AE7" w:rsidP="00391AE7">
      <w:pPr>
        <w:ind w:left="360"/>
      </w:pPr>
      <w:r>
        <w:rPr>
          <w:noProof/>
        </w:rPr>
        <w:drawing>
          <wp:inline distT="0" distB="0" distL="0" distR="0" wp14:anchorId="48CC08E7" wp14:editId="0AA6C3F7">
            <wp:extent cx="5943600" cy="387350"/>
            <wp:effectExtent l="0" t="0" r="0" b="6350"/>
            <wp:docPr id="1815552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52066" name="Picture 18155520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7350"/>
                    </a:xfrm>
                    <a:prstGeom prst="rect">
                      <a:avLst/>
                    </a:prstGeom>
                  </pic:spPr>
                </pic:pic>
              </a:graphicData>
            </a:graphic>
          </wp:inline>
        </w:drawing>
      </w:r>
    </w:p>
    <w:p w14:paraId="01D2A29D" w14:textId="472387D9" w:rsidR="00C424D5" w:rsidRPr="000B48C0" w:rsidRDefault="00C424D5" w:rsidP="00391AE7">
      <w:pPr>
        <w:ind w:left="360"/>
        <w:rPr>
          <w:rStyle w:val="SubtleReference"/>
        </w:rPr>
      </w:pPr>
      <w:r w:rsidRPr="00C424D5">
        <w:rPr>
          <w:rStyle w:val="SubtleReference"/>
        </w:rPr>
        <w:t xml:space="preserve">(Swatches made with </w:t>
      </w:r>
      <w:hyperlink r:id="rId23" w:history="1">
        <w:r w:rsidRPr="00C424D5">
          <w:rPr>
            <w:rStyle w:val="SubtleReference"/>
          </w:rPr>
          <w:t>Adobe Color Selector</w:t>
        </w:r>
      </w:hyperlink>
      <w:r w:rsidRPr="00C424D5">
        <w:rPr>
          <w:rStyle w:val="SubtleReference"/>
        </w:rPr>
        <w:t>)</w:t>
      </w:r>
    </w:p>
    <w:p w14:paraId="7579F8C3" w14:textId="77777777" w:rsidR="000B48C0" w:rsidRPr="000B48C0" w:rsidRDefault="000B48C0" w:rsidP="000B48C0">
      <w:pPr>
        <w:pStyle w:val="Heading2"/>
      </w:pPr>
      <w:r w:rsidRPr="000B48C0">
        <w:t>3. Typography</w:t>
      </w:r>
    </w:p>
    <w:p w14:paraId="63493B63" w14:textId="77777777" w:rsidR="000B48C0" w:rsidRPr="000B48C0" w:rsidRDefault="000B48C0" w:rsidP="000B48C0">
      <w:r w:rsidRPr="000B48C0">
        <w:t>Typography choices prioritize readability and a straightforward, industrial feel.</w:t>
      </w:r>
    </w:p>
    <w:p w14:paraId="0B782A0C" w14:textId="77777777" w:rsidR="000B48C0" w:rsidRPr="000B48C0" w:rsidRDefault="000B48C0" w:rsidP="000B48C0">
      <w:pPr>
        <w:spacing w:after="0"/>
        <w:rPr>
          <w:rStyle w:val="IntenseReference"/>
        </w:rPr>
      </w:pPr>
      <w:r w:rsidRPr="000B48C0">
        <w:rPr>
          <w:rStyle w:val="IntenseReference"/>
        </w:rPr>
        <w:t>Headings</w:t>
      </w:r>
    </w:p>
    <w:p w14:paraId="1BF1C31D" w14:textId="77777777" w:rsidR="000B48C0" w:rsidRPr="000B48C0" w:rsidRDefault="000B48C0" w:rsidP="000B48C0">
      <w:pPr>
        <w:numPr>
          <w:ilvl w:val="0"/>
          <w:numId w:val="4"/>
        </w:numPr>
        <w:spacing w:after="0"/>
      </w:pPr>
      <w:r w:rsidRPr="000B48C0">
        <w:rPr>
          <w:b/>
          <w:bCs/>
        </w:rPr>
        <w:t>Font:</w:t>
      </w:r>
      <w:r w:rsidRPr="000B48C0">
        <w:t xml:space="preserve"> Serif or slab-serif typeface</w:t>
      </w:r>
    </w:p>
    <w:p w14:paraId="24D6DE38" w14:textId="77777777" w:rsidR="000B48C0" w:rsidRPr="000B48C0" w:rsidRDefault="000B48C0" w:rsidP="000B48C0">
      <w:pPr>
        <w:numPr>
          <w:ilvl w:val="0"/>
          <w:numId w:val="4"/>
        </w:numPr>
        <w:spacing w:after="0"/>
      </w:pPr>
      <w:r w:rsidRPr="000B48C0">
        <w:rPr>
          <w:b/>
          <w:bCs/>
        </w:rPr>
        <w:t>Usage:</w:t>
      </w:r>
      <w:r w:rsidRPr="000B48C0">
        <w:t xml:space="preserve"> Page titles, section headers, navigation headings</w:t>
      </w:r>
    </w:p>
    <w:p w14:paraId="6217C409" w14:textId="77777777" w:rsidR="000B48C0" w:rsidRPr="000B48C0" w:rsidRDefault="000B48C0" w:rsidP="000B48C0">
      <w:pPr>
        <w:numPr>
          <w:ilvl w:val="0"/>
          <w:numId w:val="4"/>
        </w:numPr>
        <w:spacing w:after="0"/>
      </w:pPr>
      <w:r w:rsidRPr="000B48C0">
        <w:rPr>
          <w:b/>
          <w:bCs/>
        </w:rPr>
        <w:lastRenderedPageBreak/>
        <w:t>Style:</w:t>
      </w:r>
      <w:r w:rsidRPr="000B48C0">
        <w:t xml:space="preserve"> Bold, high contrast, limited letter spacing</w:t>
      </w:r>
    </w:p>
    <w:p w14:paraId="44C8883A" w14:textId="77777777" w:rsidR="000B48C0" w:rsidRPr="000B48C0" w:rsidRDefault="000B48C0" w:rsidP="000B48C0">
      <w:pPr>
        <w:numPr>
          <w:ilvl w:val="0"/>
          <w:numId w:val="4"/>
        </w:numPr>
      </w:pPr>
      <w:r w:rsidRPr="000B48C0">
        <w:rPr>
          <w:b/>
          <w:bCs/>
        </w:rPr>
        <w:t>Purpose:</w:t>
      </w:r>
      <w:r w:rsidRPr="000B48C0">
        <w:t xml:space="preserve"> Communicates strength, tradition, and structure</w:t>
      </w:r>
    </w:p>
    <w:p w14:paraId="5C1EF5AE" w14:textId="77777777" w:rsidR="000B48C0" w:rsidRPr="000B48C0" w:rsidRDefault="000B48C0" w:rsidP="000B48C0">
      <w:pPr>
        <w:spacing w:after="0"/>
        <w:rPr>
          <w:rStyle w:val="IntenseReference"/>
        </w:rPr>
      </w:pPr>
      <w:r w:rsidRPr="000B48C0">
        <w:rPr>
          <w:rStyle w:val="IntenseReference"/>
        </w:rPr>
        <w:t>Body Text</w:t>
      </w:r>
    </w:p>
    <w:p w14:paraId="2AC40188" w14:textId="77777777" w:rsidR="000B48C0" w:rsidRPr="000B48C0" w:rsidRDefault="000B48C0" w:rsidP="000B48C0">
      <w:pPr>
        <w:numPr>
          <w:ilvl w:val="0"/>
          <w:numId w:val="5"/>
        </w:numPr>
        <w:spacing w:after="0"/>
      </w:pPr>
      <w:r w:rsidRPr="000B48C0">
        <w:rPr>
          <w:b/>
          <w:bCs/>
        </w:rPr>
        <w:t>Font:</w:t>
      </w:r>
      <w:r w:rsidRPr="000B48C0">
        <w:t xml:space="preserve"> Clean sans-serif typeface</w:t>
      </w:r>
    </w:p>
    <w:p w14:paraId="3C7B98C5" w14:textId="77777777" w:rsidR="000B48C0" w:rsidRPr="000B48C0" w:rsidRDefault="000B48C0" w:rsidP="000B48C0">
      <w:pPr>
        <w:numPr>
          <w:ilvl w:val="0"/>
          <w:numId w:val="5"/>
        </w:numPr>
        <w:spacing w:after="0"/>
      </w:pPr>
      <w:r w:rsidRPr="000B48C0">
        <w:rPr>
          <w:b/>
          <w:bCs/>
        </w:rPr>
        <w:t>Usage:</w:t>
      </w:r>
      <w:r w:rsidRPr="000B48C0">
        <w:t xml:space="preserve"> Paragraphs, captions, interview excerpts</w:t>
      </w:r>
    </w:p>
    <w:p w14:paraId="6CA099A7" w14:textId="77777777" w:rsidR="000B48C0" w:rsidRPr="000B48C0" w:rsidRDefault="000B48C0" w:rsidP="000B48C0">
      <w:pPr>
        <w:numPr>
          <w:ilvl w:val="0"/>
          <w:numId w:val="5"/>
        </w:numPr>
        <w:spacing w:after="0"/>
      </w:pPr>
      <w:r w:rsidRPr="000B48C0">
        <w:rPr>
          <w:b/>
          <w:bCs/>
        </w:rPr>
        <w:t>Style:</w:t>
      </w:r>
      <w:r w:rsidRPr="000B48C0">
        <w:t xml:space="preserve"> Regular weight, comfortable line spacing</w:t>
      </w:r>
    </w:p>
    <w:p w14:paraId="68337E92" w14:textId="77777777" w:rsidR="000B48C0" w:rsidRPr="000B48C0" w:rsidRDefault="000B48C0" w:rsidP="000B48C0">
      <w:pPr>
        <w:numPr>
          <w:ilvl w:val="0"/>
          <w:numId w:val="5"/>
        </w:numPr>
      </w:pPr>
      <w:r w:rsidRPr="000B48C0">
        <w:rPr>
          <w:b/>
          <w:bCs/>
        </w:rPr>
        <w:t>Purpose:</w:t>
      </w:r>
      <w:r w:rsidRPr="000B48C0">
        <w:t xml:space="preserve"> Ensures clarity and ease of reading for longer content</w:t>
      </w:r>
    </w:p>
    <w:p w14:paraId="1A8B9E41" w14:textId="77777777" w:rsidR="000B48C0" w:rsidRPr="000B48C0" w:rsidRDefault="000B48C0" w:rsidP="000B48C0">
      <w:pPr>
        <w:spacing w:after="0"/>
        <w:rPr>
          <w:rStyle w:val="IntenseReference"/>
        </w:rPr>
      </w:pPr>
      <w:r w:rsidRPr="000B48C0">
        <w:rPr>
          <w:rStyle w:val="IntenseReference"/>
        </w:rPr>
        <w:t>Hierarchy</w:t>
      </w:r>
    </w:p>
    <w:p w14:paraId="7942D6B6" w14:textId="3DF7E109" w:rsidR="000B48C0" w:rsidRPr="000B48C0" w:rsidRDefault="000B48C0" w:rsidP="000B48C0">
      <w:pPr>
        <w:numPr>
          <w:ilvl w:val="0"/>
          <w:numId w:val="6"/>
        </w:numPr>
        <w:spacing w:after="0"/>
      </w:pPr>
      <w:r w:rsidRPr="000B48C0">
        <w:rPr>
          <w:b/>
          <w:bCs/>
        </w:rPr>
        <w:t>H1:</w:t>
      </w:r>
      <w:r w:rsidRPr="000B48C0">
        <w:t xml:space="preserve"> Page title</w:t>
      </w:r>
      <w:r>
        <w:t>s</w:t>
      </w:r>
    </w:p>
    <w:p w14:paraId="1433FFAD" w14:textId="77777777" w:rsidR="000B48C0" w:rsidRPr="000B48C0" w:rsidRDefault="000B48C0" w:rsidP="000B48C0">
      <w:pPr>
        <w:numPr>
          <w:ilvl w:val="0"/>
          <w:numId w:val="6"/>
        </w:numPr>
        <w:spacing w:after="0"/>
      </w:pPr>
      <w:r w:rsidRPr="000B48C0">
        <w:rPr>
          <w:b/>
          <w:bCs/>
        </w:rPr>
        <w:t>H2:</w:t>
      </w:r>
      <w:r w:rsidRPr="000B48C0">
        <w:t xml:space="preserve"> Section headings</w:t>
      </w:r>
    </w:p>
    <w:p w14:paraId="29E4578E" w14:textId="38819A66" w:rsidR="000B48C0" w:rsidRDefault="000B48C0" w:rsidP="000B48C0">
      <w:pPr>
        <w:numPr>
          <w:ilvl w:val="0"/>
          <w:numId w:val="6"/>
        </w:numPr>
        <w:spacing w:after="0"/>
      </w:pPr>
      <w:r w:rsidRPr="000B48C0">
        <w:rPr>
          <w:b/>
          <w:bCs/>
        </w:rPr>
        <w:t>H3:</w:t>
      </w:r>
      <w:r w:rsidRPr="000B48C0">
        <w:t xml:space="preserve"> Subsections </w:t>
      </w:r>
    </w:p>
    <w:p w14:paraId="5BC194EB" w14:textId="2416B7AE" w:rsidR="000B48C0" w:rsidRPr="000B48C0" w:rsidRDefault="000B48C0" w:rsidP="000B48C0">
      <w:pPr>
        <w:numPr>
          <w:ilvl w:val="0"/>
          <w:numId w:val="6"/>
        </w:numPr>
        <w:spacing w:after="0"/>
      </w:pPr>
      <w:r>
        <w:rPr>
          <w:b/>
          <w:bCs/>
        </w:rPr>
        <w:t>Figcaption:</w:t>
      </w:r>
      <w:r>
        <w:t xml:space="preserve"> I</w:t>
      </w:r>
      <w:r w:rsidRPr="000B48C0">
        <w:t>mage</w:t>
      </w:r>
      <w:r>
        <w:t xml:space="preserve"> or Object</w:t>
      </w:r>
      <w:r w:rsidRPr="000B48C0">
        <w:t xml:space="preserve"> captions</w:t>
      </w:r>
    </w:p>
    <w:p w14:paraId="0F9155FD" w14:textId="36135ED5" w:rsidR="000B48C0" w:rsidRPr="000B48C0" w:rsidRDefault="000B48C0" w:rsidP="000B48C0">
      <w:pPr>
        <w:numPr>
          <w:ilvl w:val="0"/>
          <w:numId w:val="6"/>
        </w:numPr>
      </w:pPr>
      <w:r w:rsidRPr="000B48C0">
        <w:rPr>
          <w:b/>
          <w:bCs/>
        </w:rPr>
        <w:t>Paragraphs:</w:t>
      </w:r>
      <w:r w:rsidRPr="000B48C0">
        <w:t xml:space="preserve"> Main content and storytelling</w:t>
      </w:r>
    </w:p>
    <w:p w14:paraId="5820FAF8" w14:textId="1E581D34" w:rsidR="000B48C0" w:rsidRPr="000B48C0" w:rsidRDefault="000B48C0" w:rsidP="000B48C0">
      <w:pPr>
        <w:pStyle w:val="Heading2"/>
      </w:pPr>
      <w:r w:rsidRPr="000B48C0">
        <w:t>4. UI Elements</w:t>
      </w:r>
    </w:p>
    <w:p w14:paraId="0448D018" w14:textId="77777777" w:rsidR="000B48C0" w:rsidRPr="000B48C0" w:rsidRDefault="000B48C0" w:rsidP="000B48C0">
      <w:pPr>
        <w:spacing w:after="0"/>
        <w:rPr>
          <w:rStyle w:val="IntenseReference"/>
        </w:rPr>
      </w:pPr>
      <w:r w:rsidRPr="000B48C0">
        <w:rPr>
          <w:rStyle w:val="IntenseReference"/>
        </w:rPr>
        <w:t>Buttons</w:t>
      </w:r>
    </w:p>
    <w:p w14:paraId="7863CD95" w14:textId="77777777" w:rsidR="000B48C0" w:rsidRPr="000B48C0" w:rsidRDefault="000B48C0" w:rsidP="000B48C0">
      <w:pPr>
        <w:numPr>
          <w:ilvl w:val="0"/>
          <w:numId w:val="7"/>
        </w:numPr>
        <w:spacing w:after="0"/>
      </w:pPr>
      <w:r w:rsidRPr="000B48C0">
        <w:rPr>
          <w:b/>
          <w:bCs/>
        </w:rPr>
        <w:t>Default State:</w:t>
      </w:r>
    </w:p>
    <w:p w14:paraId="27D2B50E" w14:textId="77777777" w:rsidR="000B48C0" w:rsidRPr="000B48C0" w:rsidRDefault="000B48C0" w:rsidP="000B48C0">
      <w:pPr>
        <w:numPr>
          <w:ilvl w:val="1"/>
          <w:numId w:val="7"/>
        </w:numPr>
        <w:spacing w:after="0"/>
      </w:pPr>
      <w:r w:rsidRPr="000B48C0">
        <w:t>Background: Forge Orange (#C65A1E)</w:t>
      </w:r>
    </w:p>
    <w:p w14:paraId="5978B187" w14:textId="77777777" w:rsidR="000B48C0" w:rsidRPr="000B48C0" w:rsidRDefault="000B48C0" w:rsidP="000B48C0">
      <w:pPr>
        <w:numPr>
          <w:ilvl w:val="1"/>
          <w:numId w:val="7"/>
        </w:numPr>
        <w:spacing w:after="0"/>
      </w:pPr>
      <w:r w:rsidRPr="000B48C0">
        <w:t>Text: Off-White (#F2F2F2)</w:t>
      </w:r>
    </w:p>
    <w:p w14:paraId="063F60E9" w14:textId="77777777" w:rsidR="000B48C0" w:rsidRPr="000B48C0" w:rsidRDefault="000B48C0" w:rsidP="000B48C0">
      <w:pPr>
        <w:numPr>
          <w:ilvl w:val="0"/>
          <w:numId w:val="7"/>
        </w:numPr>
        <w:spacing w:after="0"/>
      </w:pPr>
      <w:r w:rsidRPr="000B48C0">
        <w:rPr>
          <w:b/>
          <w:bCs/>
        </w:rPr>
        <w:t>Hover State:</w:t>
      </w:r>
    </w:p>
    <w:p w14:paraId="48758E74" w14:textId="77777777" w:rsidR="000B48C0" w:rsidRPr="000B48C0" w:rsidRDefault="000B48C0" w:rsidP="000B48C0">
      <w:pPr>
        <w:numPr>
          <w:ilvl w:val="1"/>
          <w:numId w:val="7"/>
        </w:numPr>
        <w:spacing w:after="0"/>
      </w:pPr>
      <w:r w:rsidRPr="000B48C0">
        <w:t>Slight darkening of background color</w:t>
      </w:r>
    </w:p>
    <w:p w14:paraId="60E6E0BD" w14:textId="77777777" w:rsidR="000B48C0" w:rsidRPr="000B48C0" w:rsidRDefault="000B48C0" w:rsidP="000B48C0">
      <w:pPr>
        <w:numPr>
          <w:ilvl w:val="0"/>
          <w:numId w:val="7"/>
        </w:numPr>
      </w:pPr>
      <w:r w:rsidRPr="000B48C0">
        <w:rPr>
          <w:b/>
          <w:bCs/>
        </w:rPr>
        <w:t>Style:</w:t>
      </w:r>
      <w:r w:rsidRPr="000B48C0">
        <w:t xml:space="preserve"> Rectangular with subtle edges, no excessive rounding</w:t>
      </w:r>
    </w:p>
    <w:p w14:paraId="1448A262" w14:textId="77777777" w:rsidR="000B48C0" w:rsidRPr="000B48C0" w:rsidRDefault="000B48C0" w:rsidP="000B48C0">
      <w:pPr>
        <w:spacing w:after="0"/>
        <w:rPr>
          <w:rStyle w:val="IntenseReference"/>
        </w:rPr>
      </w:pPr>
      <w:r w:rsidRPr="000B48C0">
        <w:rPr>
          <w:rStyle w:val="IntenseReference"/>
        </w:rPr>
        <w:t>Links</w:t>
      </w:r>
    </w:p>
    <w:p w14:paraId="418A3669" w14:textId="77777777" w:rsidR="000B48C0" w:rsidRPr="000B48C0" w:rsidRDefault="000B48C0" w:rsidP="000B48C0">
      <w:pPr>
        <w:numPr>
          <w:ilvl w:val="0"/>
          <w:numId w:val="8"/>
        </w:numPr>
        <w:spacing w:after="0"/>
      </w:pPr>
      <w:r w:rsidRPr="000B48C0">
        <w:rPr>
          <w:b/>
          <w:bCs/>
        </w:rPr>
        <w:t>Color:</w:t>
      </w:r>
      <w:r w:rsidRPr="000B48C0">
        <w:t xml:space="preserve"> Forge Orange</w:t>
      </w:r>
    </w:p>
    <w:p w14:paraId="6E562572" w14:textId="77777777" w:rsidR="000B48C0" w:rsidRPr="000B48C0" w:rsidRDefault="000B48C0" w:rsidP="000B48C0">
      <w:pPr>
        <w:numPr>
          <w:ilvl w:val="0"/>
          <w:numId w:val="8"/>
        </w:numPr>
        <w:spacing w:after="0"/>
      </w:pPr>
      <w:r w:rsidRPr="000B48C0">
        <w:rPr>
          <w:b/>
          <w:bCs/>
        </w:rPr>
        <w:t>Hover:</w:t>
      </w:r>
      <w:r w:rsidRPr="000B48C0">
        <w:t xml:space="preserve"> Underline or color shift</w:t>
      </w:r>
    </w:p>
    <w:p w14:paraId="3F8C2AF2" w14:textId="3CFA8947" w:rsidR="000B48C0" w:rsidRPr="000B48C0" w:rsidRDefault="000B48C0" w:rsidP="000B48C0">
      <w:pPr>
        <w:numPr>
          <w:ilvl w:val="0"/>
          <w:numId w:val="8"/>
        </w:numPr>
      </w:pPr>
      <w:r w:rsidRPr="000B48C0">
        <w:rPr>
          <w:b/>
          <w:bCs/>
        </w:rPr>
        <w:t>Purpose:</w:t>
      </w:r>
      <w:r w:rsidRPr="000B48C0">
        <w:t xml:space="preserve"> Clear visibility without distracting from content</w:t>
      </w:r>
    </w:p>
    <w:p w14:paraId="7F585842" w14:textId="77777777" w:rsidR="000B48C0" w:rsidRPr="000B48C0" w:rsidRDefault="000B48C0" w:rsidP="000B48C0">
      <w:pPr>
        <w:pStyle w:val="Heading2"/>
      </w:pPr>
      <w:r w:rsidRPr="000B48C0">
        <w:t>5. Layout &amp; Spacing</w:t>
      </w:r>
    </w:p>
    <w:p w14:paraId="7B3ECDB7" w14:textId="77777777" w:rsidR="000B48C0" w:rsidRPr="000B48C0" w:rsidRDefault="000B48C0" w:rsidP="000B48C0">
      <w:pPr>
        <w:numPr>
          <w:ilvl w:val="0"/>
          <w:numId w:val="9"/>
        </w:numPr>
        <w:spacing w:after="0"/>
      </w:pPr>
      <w:r w:rsidRPr="000B48C0">
        <w:t>Consistent margins and padding to create breathing room</w:t>
      </w:r>
    </w:p>
    <w:p w14:paraId="3366DB58" w14:textId="77777777" w:rsidR="000B48C0" w:rsidRPr="000B48C0" w:rsidRDefault="000B48C0" w:rsidP="000B48C0">
      <w:pPr>
        <w:numPr>
          <w:ilvl w:val="0"/>
          <w:numId w:val="9"/>
        </w:numPr>
        <w:spacing w:after="0"/>
      </w:pPr>
      <w:r w:rsidRPr="000B48C0">
        <w:t>Content aligned in clean vertical sections</w:t>
      </w:r>
    </w:p>
    <w:p w14:paraId="0BF98E2C" w14:textId="77777777" w:rsidR="000B48C0" w:rsidRPr="000B48C0" w:rsidRDefault="000B48C0" w:rsidP="000B48C0">
      <w:pPr>
        <w:numPr>
          <w:ilvl w:val="0"/>
          <w:numId w:val="9"/>
        </w:numPr>
        <w:spacing w:after="0"/>
      </w:pPr>
      <w:r w:rsidRPr="000B48C0">
        <w:t>Images given space to stand on their own</w:t>
      </w:r>
    </w:p>
    <w:p w14:paraId="14C7B596" w14:textId="3AABCA93" w:rsidR="000B48C0" w:rsidRDefault="000B48C0" w:rsidP="000B48C0">
      <w:pPr>
        <w:numPr>
          <w:ilvl w:val="0"/>
          <w:numId w:val="9"/>
        </w:numPr>
      </w:pPr>
      <w:r w:rsidRPr="000B48C0">
        <w:t>Text blocks limited in width for readability</w:t>
      </w:r>
    </w:p>
    <w:p w14:paraId="496CE3CB" w14:textId="716BC5CC" w:rsidR="00080541" w:rsidRDefault="00080541">
      <w:r>
        <w:br w:type="page"/>
      </w:r>
    </w:p>
    <w:p w14:paraId="4E902842" w14:textId="5AE6F814" w:rsidR="00080541" w:rsidRDefault="00080541" w:rsidP="00080541">
      <w:pPr>
        <w:pStyle w:val="Heading2"/>
        <w:jc w:val="center"/>
      </w:pPr>
      <w:r>
        <w:lastRenderedPageBreak/>
        <w:t>Landing Page</w:t>
      </w:r>
    </w:p>
    <w:p w14:paraId="3A78BC71" w14:textId="1CF8702F" w:rsidR="00080541" w:rsidRDefault="00080541" w:rsidP="00080541">
      <w:r>
        <w:rPr>
          <w:noProof/>
        </w:rPr>
        <w:drawing>
          <wp:inline distT="0" distB="0" distL="0" distR="0" wp14:anchorId="01F475F9" wp14:editId="75230CA3">
            <wp:extent cx="5943600" cy="4803775"/>
            <wp:effectExtent l="0" t="0" r="0" b="0"/>
            <wp:docPr id="552715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15900"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4803775"/>
                    </a:xfrm>
                    <a:prstGeom prst="rect">
                      <a:avLst/>
                    </a:prstGeom>
                  </pic:spPr>
                </pic:pic>
              </a:graphicData>
            </a:graphic>
          </wp:inline>
        </w:drawing>
      </w:r>
    </w:p>
    <w:p w14:paraId="4F4FE18E" w14:textId="468CE7A4" w:rsidR="00080541" w:rsidRDefault="00080541">
      <w:r>
        <w:br w:type="page"/>
      </w:r>
    </w:p>
    <w:p w14:paraId="45561168" w14:textId="0736D9AF" w:rsidR="00080541" w:rsidRDefault="00080541" w:rsidP="00080541">
      <w:pPr>
        <w:pStyle w:val="Heading2"/>
        <w:jc w:val="center"/>
      </w:pPr>
      <w:r>
        <w:lastRenderedPageBreak/>
        <w:t>About Page</w:t>
      </w:r>
    </w:p>
    <w:p w14:paraId="269F5D5D" w14:textId="7A93D1A1" w:rsidR="00080541" w:rsidRDefault="00080541" w:rsidP="00080541">
      <w:r>
        <w:rPr>
          <w:noProof/>
        </w:rPr>
        <w:drawing>
          <wp:inline distT="0" distB="0" distL="0" distR="0" wp14:anchorId="13DE07B3" wp14:editId="47C8B5E2">
            <wp:extent cx="5943600" cy="4803775"/>
            <wp:effectExtent l="0" t="0" r="0" b="0"/>
            <wp:docPr id="19063516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51624" name="Picture 2"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4803775"/>
                    </a:xfrm>
                    <a:prstGeom prst="rect">
                      <a:avLst/>
                    </a:prstGeom>
                  </pic:spPr>
                </pic:pic>
              </a:graphicData>
            </a:graphic>
          </wp:inline>
        </w:drawing>
      </w:r>
    </w:p>
    <w:p w14:paraId="02816516" w14:textId="390FA23B" w:rsidR="00080541" w:rsidRDefault="00080541">
      <w:r>
        <w:br w:type="page"/>
      </w:r>
    </w:p>
    <w:p w14:paraId="61B432DE" w14:textId="669C6902" w:rsidR="00080541" w:rsidRDefault="00080541" w:rsidP="00080541">
      <w:pPr>
        <w:pStyle w:val="Heading2"/>
        <w:jc w:val="center"/>
      </w:pPr>
      <w:r>
        <w:lastRenderedPageBreak/>
        <w:t>Crafts/Hobbies Page</w:t>
      </w:r>
    </w:p>
    <w:p w14:paraId="468A0CB3" w14:textId="28B99F27" w:rsidR="00080541" w:rsidRPr="00080541" w:rsidRDefault="00080541" w:rsidP="00080541">
      <w:r>
        <w:rPr>
          <w:noProof/>
        </w:rPr>
        <w:drawing>
          <wp:inline distT="0" distB="0" distL="0" distR="0" wp14:anchorId="741B52C3" wp14:editId="46140BCF">
            <wp:extent cx="5943600" cy="4949190"/>
            <wp:effectExtent l="0" t="0" r="0" b="3810"/>
            <wp:docPr id="1885484478" name="Picture 3" descr="A screenshot of a navigatio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84478" name="Picture 3" descr="A screenshot of a navigation ba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949190"/>
                    </a:xfrm>
                    <a:prstGeom prst="rect">
                      <a:avLst/>
                    </a:prstGeom>
                  </pic:spPr>
                </pic:pic>
              </a:graphicData>
            </a:graphic>
          </wp:inline>
        </w:drawing>
      </w:r>
    </w:p>
    <w:p w14:paraId="27CF95D7" w14:textId="0232E63A" w:rsidR="00080541" w:rsidRDefault="00080541">
      <w:r>
        <w:br w:type="page"/>
      </w:r>
    </w:p>
    <w:p w14:paraId="06F9913C" w14:textId="49D32EDE" w:rsidR="00080541" w:rsidRDefault="00080541" w:rsidP="00080541">
      <w:pPr>
        <w:pStyle w:val="Heading2"/>
        <w:jc w:val="center"/>
      </w:pPr>
      <w:r>
        <w:lastRenderedPageBreak/>
        <w:t>Forging Resources Page</w:t>
      </w:r>
    </w:p>
    <w:p w14:paraId="63B8480B" w14:textId="77777777" w:rsidR="00080541" w:rsidRPr="00080541" w:rsidRDefault="00080541" w:rsidP="00080541"/>
    <w:p w14:paraId="75B6F59D" w14:textId="0B14D5D1" w:rsidR="00080541" w:rsidRDefault="00080541" w:rsidP="00080541">
      <w:r>
        <w:rPr>
          <w:noProof/>
        </w:rPr>
        <w:drawing>
          <wp:inline distT="0" distB="0" distL="0" distR="0" wp14:anchorId="395B638E" wp14:editId="42049D51">
            <wp:extent cx="5943600" cy="4580890"/>
            <wp:effectExtent l="0" t="0" r="0" b="3810"/>
            <wp:docPr id="12070605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6051" name="Picture 4"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580890"/>
                    </a:xfrm>
                    <a:prstGeom prst="rect">
                      <a:avLst/>
                    </a:prstGeom>
                  </pic:spPr>
                </pic:pic>
              </a:graphicData>
            </a:graphic>
          </wp:inline>
        </w:drawing>
      </w:r>
    </w:p>
    <w:p w14:paraId="173B5F2F" w14:textId="5BBF4944" w:rsidR="00080541" w:rsidRDefault="00080541">
      <w:r>
        <w:br w:type="page"/>
      </w:r>
    </w:p>
    <w:p w14:paraId="19EBB852" w14:textId="66BDA4C5" w:rsidR="00080541" w:rsidRDefault="00080541" w:rsidP="00080541">
      <w:pPr>
        <w:pStyle w:val="Heading2"/>
        <w:jc w:val="center"/>
      </w:pPr>
      <w:r>
        <w:lastRenderedPageBreak/>
        <w:t>Working with Autism Page</w:t>
      </w:r>
    </w:p>
    <w:p w14:paraId="4FF5E786" w14:textId="77777777" w:rsidR="00080541" w:rsidRPr="00080541" w:rsidRDefault="00080541" w:rsidP="00080541"/>
    <w:p w14:paraId="546AA293" w14:textId="19D0598F" w:rsidR="00080541" w:rsidRPr="00080541" w:rsidRDefault="00080541" w:rsidP="00080541">
      <w:r>
        <w:rPr>
          <w:noProof/>
        </w:rPr>
        <w:drawing>
          <wp:inline distT="0" distB="0" distL="0" distR="0" wp14:anchorId="69087F6A" wp14:editId="2E13A097">
            <wp:extent cx="5943600" cy="4533265"/>
            <wp:effectExtent l="0" t="0" r="0" b="635"/>
            <wp:docPr id="4643920" name="Picture 5" descr="A screenshot of a navigatio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920" name="Picture 5" descr="A screenshot of a navigation ba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533265"/>
                    </a:xfrm>
                    <a:prstGeom prst="rect">
                      <a:avLst/>
                    </a:prstGeom>
                  </pic:spPr>
                </pic:pic>
              </a:graphicData>
            </a:graphic>
          </wp:inline>
        </w:drawing>
      </w:r>
    </w:p>
    <w:sectPr w:rsidR="00080541" w:rsidRPr="00080541" w:rsidSect="000B48C0">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416DC" w14:textId="77777777" w:rsidR="00974FBC" w:rsidRDefault="00974FBC" w:rsidP="00000A66">
      <w:pPr>
        <w:spacing w:after="0" w:line="240" w:lineRule="auto"/>
      </w:pPr>
      <w:r>
        <w:separator/>
      </w:r>
    </w:p>
  </w:endnote>
  <w:endnote w:type="continuationSeparator" w:id="0">
    <w:p w14:paraId="4C2D047F" w14:textId="77777777" w:rsidR="00974FBC" w:rsidRDefault="00974FBC"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7A220" w14:textId="77777777" w:rsidR="00974FBC" w:rsidRDefault="00974FBC" w:rsidP="00000A66">
      <w:pPr>
        <w:spacing w:after="0" w:line="240" w:lineRule="auto"/>
      </w:pPr>
      <w:r>
        <w:separator/>
      </w:r>
    </w:p>
  </w:footnote>
  <w:footnote w:type="continuationSeparator" w:id="0">
    <w:p w14:paraId="060B57C3" w14:textId="77777777" w:rsidR="00974FBC" w:rsidRDefault="00974FBC"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566411"/>
      <w:docPartObj>
        <w:docPartGallery w:val="Page Numbers (Top of Page)"/>
        <w:docPartUnique/>
      </w:docPartObj>
    </w:sdtPr>
    <w:sdtContent>
      <w:p w14:paraId="480A0BD3"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747B9D"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725972"/>
      <w:docPartObj>
        <w:docPartGallery w:val="Page Numbers (Top of Page)"/>
        <w:docPartUnique/>
      </w:docPartObj>
    </w:sdtPr>
    <w:sdtContent>
      <w:p w14:paraId="5FA124CA"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40D3C37" w14:textId="77777777" w:rsidR="005E1F3D" w:rsidRDefault="00000A66" w:rsidP="005E1F3D">
    <w:pPr>
      <w:pStyle w:val="Header"/>
      <w:ind w:firstLine="360"/>
    </w:pPr>
    <w:r>
      <w:t>Breutzmann</w:t>
    </w:r>
  </w:p>
  <w:p w14:paraId="4ACBD3DC"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D06DA" w14:textId="77777777" w:rsidR="003A7CB8" w:rsidRDefault="003A7CB8" w:rsidP="003A7CB8">
    <w:pPr>
      <w:pStyle w:val="Header"/>
    </w:pPr>
    <w:r>
      <w:t>Breutzmann, Robert</w:t>
    </w:r>
  </w:p>
  <w:p w14:paraId="7EECCB02" w14:textId="77777777" w:rsidR="003A7CB8" w:rsidRDefault="003A7CB8" w:rsidP="003A7CB8">
    <w:pPr>
      <w:pStyle w:val="Header"/>
    </w:pPr>
    <w:r>
      <w:t>CSD 340 – Web Development with HTML and CSS</w:t>
    </w:r>
  </w:p>
  <w:p w14:paraId="5D3508A1" w14:textId="1CDC2A4F" w:rsidR="003A7CB8" w:rsidRDefault="003A7CB8" w:rsidP="00381A36">
    <w:pPr>
      <w:pStyle w:val="Header"/>
      <w:tabs>
        <w:tab w:val="clear" w:pos="4680"/>
        <w:tab w:val="clear" w:pos="9360"/>
        <w:tab w:val="left" w:pos="2188"/>
      </w:tabs>
    </w:pPr>
    <w:r>
      <w:t xml:space="preserve">Due Date: </w:t>
    </w:r>
    <w:r w:rsidR="00381A36">
      <w:t>February 8</w:t>
    </w:r>
    <w:r w:rsidR="00381A36" w:rsidRPr="00381A36">
      <w:rPr>
        <w:vertAlign w:val="superscript"/>
      </w:rPr>
      <w:t>th</w:t>
    </w:r>
    <w:r w:rsidR="00381A36">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7911"/>
    <w:multiLevelType w:val="multilevel"/>
    <w:tmpl w:val="AF32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4675C"/>
    <w:multiLevelType w:val="multilevel"/>
    <w:tmpl w:val="01B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37D00"/>
    <w:multiLevelType w:val="multilevel"/>
    <w:tmpl w:val="6168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63FA2"/>
    <w:multiLevelType w:val="multilevel"/>
    <w:tmpl w:val="DC3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35401"/>
    <w:multiLevelType w:val="multilevel"/>
    <w:tmpl w:val="FBBA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E2944"/>
    <w:multiLevelType w:val="multilevel"/>
    <w:tmpl w:val="802CB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70A91"/>
    <w:multiLevelType w:val="multilevel"/>
    <w:tmpl w:val="31F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D0C1D"/>
    <w:multiLevelType w:val="multilevel"/>
    <w:tmpl w:val="D12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31525"/>
    <w:multiLevelType w:val="multilevel"/>
    <w:tmpl w:val="C83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81FEF"/>
    <w:multiLevelType w:val="multilevel"/>
    <w:tmpl w:val="9C1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C240F"/>
    <w:multiLevelType w:val="multilevel"/>
    <w:tmpl w:val="FBC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522232">
    <w:abstractNumId w:val="7"/>
  </w:num>
  <w:num w:numId="2" w16cid:durableId="1864131993">
    <w:abstractNumId w:val="2"/>
  </w:num>
  <w:num w:numId="3" w16cid:durableId="2002343460">
    <w:abstractNumId w:val="9"/>
  </w:num>
  <w:num w:numId="4" w16cid:durableId="178005875">
    <w:abstractNumId w:val="10"/>
  </w:num>
  <w:num w:numId="5" w16cid:durableId="894270809">
    <w:abstractNumId w:val="3"/>
  </w:num>
  <w:num w:numId="6" w16cid:durableId="155654276">
    <w:abstractNumId w:val="0"/>
  </w:num>
  <w:num w:numId="7" w16cid:durableId="2098938822">
    <w:abstractNumId w:val="5"/>
  </w:num>
  <w:num w:numId="8" w16cid:durableId="1712923134">
    <w:abstractNumId w:val="6"/>
  </w:num>
  <w:num w:numId="9" w16cid:durableId="363601288">
    <w:abstractNumId w:val="8"/>
  </w:num>
  <w:num w:numId="10" w16cid:durableId="1291547616">
    <w:abstractNumId w:val="4"/>
  </w:num>
  <w:num w:numId="11" w16cid:durableId="238179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A36"/>
    <w:rsid w:val="00000A66"/>
    <w:rsid w:val="00072B3D"/>
    <w:rsid w:val="00080541"/>
    <w:rsid w:val="000B48C0"/>
    <w:rsid w:val="000C4767"/>
    <w:rsid w:val="00142DF8"/>
    <w:rsid w:val="00163E06"/>
    <w:rsid w:val="002023D0"/>
    <w:rsid w:val="002E4DF3"/>
    <w:rsid w:val="00350359"/>
    <w:rsid w:val="00381A36"/>
    <w:rsid w:val="00391AE7"/>
    <w:rsid w:val="003A7CB8"/>
    <w:rsid w:val="00423563"/>
    <w:rsid w:val="004E155A"/>
    <w:rsid w:val="005130B4"/>
    <w:rsid w:val="005A0848"/>
    <w:rsid w:val="005A6B73"/>
    <w:rsid w:val="005C3EE8"/>
    <w:rsid w:val="005C5E80"/>
    <w:rsid w:val="005E1F3D"/>
    <w:rsid w:val="006529D9"/>
    <w:rsid w:val="006A69DC"/>
    <w:rsid w:val="00702EE0"/>
    <w:rsid w:val="0071615A"/>
    <w:rsid w:val="0074262F"/>
    <w:rsid w:val="00744E16"/>
    <w:rsid w:val="007D10DD"/>
    <w:rsid w:val="008326AD"/>
    <w:rsid w:val="008B0A9A"/>
    <w:rsid w:val="009254AC"/>
    <w:rsid w:val="00927BD1"/>
    <w:rsid w:val="009541C9"/>
    <w:rsid w:val="00974FBC"/>
    <w:rsid w:val="009B7F98"/>
    <w:rsid w:val="009D2F35"/>
    <w:rsid w:val="00A16DBC"/>
    <w:rsid w:val="00A30DF6"/>
    <w:rsid w:val="00AE1B77"/>
    <w:rsid w:val="00B07540"/>
    <w:rsid w:val="00B54BB0"/>
    <w:rsid w:val="00B56BFF"/>
    <w:rsid w:val="00B76BB8"/>
    <w:rsid w:val="00B77970"/>
    <w:rsid w:val="00BB508E"/>
    <w:rsid w:val="00C424D5"/>
    <w:rsid w:val="00C50F10"/>
    <w:rsid w:val="00C67200"/>
    <w:rsid w:val="00C8423B"/>
    <w:rsid w:val="00CF6A09"/>
    <w:rsid w:val="00D20FBF"/>
    <w:rsid w:val="00DD6D03"/>
    <w:rsid w:val="00E042DE"/>
    <w:rsid w:val="00E4617B"/>
    <w:rsid w:val="00E54B5B"/>
    <w:rsid w:val="00EB7370"/>
    <w:rsid w:val="00F046BB"/>
    <w:rsid w:val="00FA4FB4"/>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CE99"/>
  <w15:chartTrackingRefBased/>
  <w15:docId w15:val="{4F5EB2AC-AD99-C24E-B197-3D1E4F195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character" w:styleId="SubtleReference">
    <w:name w:val="Subtle Reference"/>
    <w:basedOn w:val="DefaultParagraphFont"/>
    <w:uiPriority w:val="31"/>
    <w:qFormat/>
    <w:rsid w:val="00C424D5"/>
    <w:rPr>
      <w:smallCaps/>
      <w:color w:val="5A5A5A" w:themeColor="text1" w:themeTint="A5"/>
    </w:rPr>
  </w:style>
  <w:style w:type="paragraph" w:styleId="NormalWeb">
    <w:name w:val="Normal (Web)"/>
    <w:basedOn w:val="Normal"/>
    <w:uiPriority w:val="99"/>
    <w:semiHidden/>
    <w:unhideWhenUsed/>
    <w:rsid w:val="006A69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6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bbyjoecool.github.io/CSD-340/" TargetMode="External"/><Relationship Id="rId13" Type="http://schemas.openxmlformats.org/officeDocument/2006/relationships/image" Target="media/image2.jpg"/><Relationship Id="rId18" Type="http://schemas.openxmlformats.org/officeDocument/2006/relationships/image" Target="media/image7.jpe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https://github.com/BobbyJoeCool/CSD-340" TargetMode="External"/><Relationship Id="rId12" Type="http://schemas.openxmlformats.org/officeDocument/2006/relationships/header" Target="header3.xml"/><Relationship Id="rId17" Type="http://schemas.openxmlformats.org/officeDocument/2006/relationships/image" Target="media/image6.jpe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color.adobe.com/create/color-wheel" TargetMode="External"/><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4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340 Assignment Template.dotx</Template>
  <TotalTime>3</TotalTime>
  <Pages>13</Pages>
  <Words>1446</Words>
  <Characters>7421</Characters>
  <Application>Microsoft Office Word</Application>
  <DocSecurity>0</DocSecurity>
  <Lines>255</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5</cp:revision>
  <cp:lastPrinted>2026-02-06T04:10:00Z</cp:lastPrinted>
  <dcterms:created xsi:type="dcterms:W3CDTF">2026-02-06T04:10:00Z</dcterms:created>
  <dcterms:modified xsi:type="dcterms:W3CDTF">2026-02-07T15:40:00Z</dcterms:modified>
</cp:coreProperties>
</file>